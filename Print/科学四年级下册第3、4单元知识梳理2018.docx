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F3794" w:rsidRPr="004F3794" w:rsidRDefault="004F3794" w:rsidP="00F40A1C">
      <w:pPr>
        <w:widowControl/>
        <w:spacing w:line="360" w:lineRule="auto"/>
        <w:jc w:val="center"/>
        <w:rPr>
          <w:rFonts w:ascii="宋体" w:eastAsia="宋体" w:hAnsi="宋体" w:cs="宋体"/>
          <w:b/>
          <w:bCs/>
          <w:color w:val="000000"/>
          <w:kern w:val="0"/>
          <w:sz w:val="36"/>
          <w:szCs w:val="24"/>
        </w:rPr>
      </w:pPr>
      <w:r w:rsidRPr="004F3794">
        <w:rPr>
          <w:rFonts w:ascii="宋体" w:eastAsia="宋体" w:hAnsi="宋体" w:cs="宋体" w:hint="eastAsia"/>
          <w:b/>
          <w:bCs/>
          <w:color w:val="000000"/>
          <w:kern w:val="0"/>
          <w:sz w:val="36"/>
          <w:szCs w:val="24"/>
          <w:bdr w:val="single" w:sz="4" w:space="0" w:color="auto"/>
        </w:rPr>
        <w:t>科学</w:t>
      </w:r>
      <w:r w:rsidRPr="004F3794">
        <w:rPr>
          <w:rFonts w:ascii="宋体" w:eastAsia="宋体" w:hAnsi="宋体" w:cs="宋体"/>
          <w:b/>
          <w:bCs/>
          <w:color w:val="000000"/>
          <w:kern w:val="0"/>
          <w:sz w:val="36"/>
          <w:szCs w:val="24"/>
          <w:bdr w:val="single" w:sz="4" w:space="0" w:color="auto"/>
        </w:rPr>
        <w:t>四年级下册知识梳理</w:t>
      </w:r>
      <w:r>
        <w:rPr>
          <w:rFonts w:ascii="宋体" w:eastAsia="宋体" w:hAnsi="宋体" w:cs="宋体" w:hint="eastAsia"/>
          <w:b/>
          <w:bCs/>
          <w:color w:val="000000"/>
          <w:kern w:val="0"/>
          <w:sz w:val="36"/>
          <w:szCs w:val="24"/>
        </w:rPr>
        <w:t xml:space="preserve"> </w:t>
      </w:r>
    </w:p>
    <w:p w:rsidR="00F40A1C" w:rsidRPr="00F40A1C" w:rsidRDefault="00F40A1C" w:rsidP="00F40A1C">
      <w:pPr>
        <w:widowControl/>
        <w:spacing w:line="360" w:lineRule="auto"/>
        <w:jc w:val="center"/>
        <w:rPr>
          <w:rFonts w:ascii="宋体" w:eastAsia="宋体" w:hAnsi="宋体" w:cs="宋体"/>
          <w:b/>
          <w:color w:val="000000"/>
          <w:kern w:val="0"/>
          <w:sz w:val="32"/>
          <w:szCs w:val="24"/>
        </w:rPr>
      </w:pPr>
      <w:r w:rsidRPr="00F40A1C">
        <w:rPr>
          <w:rFonts w:ascii="宋体" w:eastAsia="宋体" w:hAnsi="宋体" w:cs="宋体"/>
          <w:b/>
          <w:bCs/>
          <w:color w:val="000000"/>
          <w:kern w:val="0"/>
          <w:sz w:val="32"/>
          <w:szCs w:val="24"/>
        </w:rPr>
        <w:t>第三单元知识重点</w:t>
      </w:r>
    </w:p>
    <w:p w:rsidR="00F40A1C" w:rsidRPr="00F40A1C" w:rsidRDefault="00F40A1C" w:rsidP="00F40A1C">
      <w:pPr>
        <w:widowControl/>
        <w:spacing w:line="360" w:lineRule="auto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40A1C"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1、</w:t>
      </w:r>
      <w:r w:rsidRPr="00F40A1C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给食物分类？</w:t>
      </w:r>
    </w:p>
    <w:p w:rsidR="00F40A1C" w:rsidRPr="00F40A1C" w:rsidRDefault="00F40A1C" w:rsidP="00F40A1C">
      <w:pPr>
        <w:widowControl/>
        <w:spacing w:line="360" w:lineRule="auto"/>
        <w:ind w:left="480" w:hangingChars="200" w:hanging="480"/>
        <w:rPr>
          <w:rFonts w:ascii="宋体" w:eastAsia="宋体" w:hAnsi="宋体" w:cs="宋体"/>
          <w:bCs/>
          <w:color w:val="000000"/>
          <w:kern w:val="0"/>
          <w:sz w:val="24"/>
          <w:szCs w:val="24"/>
        </w:rPr>
      </w:pPr>
      <w:r w:rsidRPr="00F40A1C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答：按</w:t>
      </w:r>
      <w:r w:rsidRPr="00F40A1C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来源</w:t>
      </w:r>
      <w:r w:rsidRPr="00F40A1C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分：植物类（玉米、土豆、小麦、辣椒、黄瓜）</w:t>
      </w:r>
    </w:p>
    <w:p w:rsidR="00F40A1C" w:rsidRPr="00F40A1C" w:rsidRDefault="00F40A1C" w:rsidP="00F40A1C">
      <w:pPr>
        <w:widowControl/>
        <w:spacing w:line="360" w:lineRule="auto"/>
        <w:ind w:leftChars="200" w:left="420" w:firstLineChars="550" w:firstLine="13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40A1C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动物类（羊肉、猪肉、鱼肉、鸡肉、鸭肉）</w:t>
      </w:r>
    </w:p>
    <w:p w:rsidR="00F40A1C" w:rsidRPr="00F40A1C" w:rsidRDefault="00F40A1C" w:rsidP="00F40A1C">
      <w:pPr>
        <w:widowControl/>
        <w:spacing w:line="360" w:lineRule="auto"/>
        <w:ind w:firstLineChars="200" w:firstLine="480"/>
        <w:rPr>
          <w:rFonts w:ascii="宋体" w:eastAsia="宋体" w:hAnsi="宋体" w:cs="宋体"/>
          <w:bCs/>
          <w:color w:val="000000"/>
          <w:kern w:val="0"/>
          <w:sz w:val="24"/>
          <w:szCs w:val="24"/>
        </w:rPr>
      </w:pPr>
      <w:r w:rsidRPr="00F40A1C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食用方法：熟食（玉米、牛肉、鲤鱼、鸭肉）</w:t>
      </w:r>
      <w:r w:rsidRPr="00F40A1C"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——</w:t>
      </w:r>
      <w:r w:rsidRPr="00F40A1C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肉类一般</w:t>
      </w:r>
      <w:r w:rsidRPr="00F40A1C"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是熟食</w:t>
      </w:r>
    </w:p>
    <w:p w:rsidR="00F40A1C" w:rsidRPr="00F40A1C" w:rsidRDefault="00F40A1C" w:rsidP="00F40A1C">
      <w:pPr>
        <w:widowControl/>
        <w:spacing w:line="360" w:lineRule="auto"/>
        <w:ind w:firstLineChars="700" w:firstLine="168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40A1C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生食（黄瓜、西红柿、青椒、卷心菜）</w:t>
      </w:r>
      <w:r w:rsidRPr="00F40A1C"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——</w:t>
      </w:r>
      <w:r w:rsidRPr="00F40A1C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蔬菜水果一般是生食</w:t>
      </w:r>
    </w:p>
    <w:p w:rsidR="00F40A1C" w:rsidRPr="00F40A1C" w:rsidRDefault="00F40A1C" w:rsidP="00F40A1C">
      <w:pPr>
        <w:widowControl/>
        <w:spacing w:line="360" w:lineRule="auto"/>
        <w:ind w:firstLineChars="200" w:firstLine="48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40A1C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生活习惯：粮食、蔬菜、肉类、奶制品、水果、调味品</w:t>
      </w:r>
    </w:p>
    <w:p w:rsidR="00F40A1C" w:rsidRPr="00F40A1C" w:rsidRDefault="00F40A1C" w:rsidP="00F40A1C">
      <w:pPr>
        <w:widowControl/>
        <w:spacing w:line="360" w:lineRule="auto"/>
        <w:ind w:firstLineChars="200" w:firstLine="48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40A1C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主食和副食：</w:t>
      </w:r>
    </w:p>
    <w:p w:rsidR="00F40A1C" w:rsidRPr="00F40A1C" w:rsidRDefault="00F40A1C" w:rsidP="00F40A1C">
      <w:pPr>
        <w:widowControl/>
        <w:spacing w:line="360" w:lineRule="auto"/>
        <w:ind w:left="360" w:hangingChars="150" w:hanging="36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40A1C"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2、</w:t>
      </w:r>
      <w:r w:rsidRPr="00F40A1C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我们身体的（生长、发育）都需要（营养），我们能从（种类丰富）的（食物）中获得营养。</w:t>
      </w:r>
    </w:p>
    <w:p w:rsidR="00F40A1C" w:rsidRPr="00F40A1C" w:rsidRDefault="00F40A1C" w:rsidP="00F40A1C">
      <w:pPr>
        <w:widowControl/>
        <w:spacing w:line="360" w:lineRule="auto"/>
        <w:ind w:left="360" w:hangingChars="150" w:hanging="36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40A1C"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3、</w:t>
      </w:r>
      <w:r w:rsidRPr="00F40A1C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食物所含的营养成分非常丰富，通常分为：</w:t>
      </w:r>
      <w:r w:rsidRPr="00F40A1C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(蛋白质、糖类、脂肪、维生素和矿物质)以及（水）</w:t>
      </w:r>
      <w:r w:rsidRPr="00F40A1C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。</w:t>
      </w:r>
    </w:p>
    <w:p w:rsidR="00F40A1C" w:rsidRPr="00F40A1C" w:rsidRDefault="00F40A1C" w:rsidP="00F40A1C">
      <w:pPr>
        <w:widowControl/>
        <w:spacing w:line="360" w:lineRule="auto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40A1C"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4、</w:t>
      </w:r>
      <w:r w:rsidRPr="00F40A1C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我们吃的食物中，</w:t>
      </w:r>
      <w:r w:rsidRPr="00F40A1C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没有一种食物含有所有</w:t>
      </w:r>
      <w:r w:rsidRPr="00F40A1C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的营养成分。</w:t>
      </w:r>
    </w:p>
    <w:p w:rsidR="00F40A1C" w:rsidRPr="00F40A1C" w:rsidRDefault="00F40A1C" w:rsidP="00F40A1C">
      <w:pPr>
        <w:widowControl/>
        <w:spacing w:line="360" w:lineRule="auto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40A1C"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5、</w:t>
      </w:r>
      <w:r w:rsidRPr="00F40A1C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我们的身体需要（各种）营养，这些营养都储存在（种类丰富）的食物中。</w:t>
      </w:r>
    </w:p>
    <w:p w:rsidR="00F40A1C" w:rsidRPr="00F40A1C" w:rsidRDefault="00F40A1C" w:rsidP="00F40A1C">
      <w:pPr>
        <w:widowControl/>
        <w:spacing w:line="360" w:lineRule="auto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40A1C"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6、</w:t>
      </w:r>
      <w:r w:rsidRPr="00F40A1C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蛋白质</w:t>
      </w:r>
      <w:r w:rsidRPr="00F40A1C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是构成人体肌肉、内脏、头发、指甲和血液的主要成分。</w:t>
      </w:r>
    </w:p>
    <w:p w:rsidR="00F40A1C" w:rsidRPr="000F0A22" w:rsidRDefault="00F40A1C" w:rsidP="00F40A1C">
      <w:pPr>
        <w:widowControl/>
        <w:spacing w:line="360" w:lineRule="auto"/>
        <w:ind w:left="480" w:hangingChars="200" w:hanging="480"/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  <w:r w:rsidRPr="00F40A1C"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7、</w:t>
      </w:r>
      <w:r w:rsidRPr="00F40A1C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（脂肪）和（糖类）是</w:t>
      </w:r>
      <w:r w:rsidRPr="00F40A1C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人体能量的主要来源</w:t>
      </w:r>
      <w:r w:rsidRPr="00F40A1C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，我们的身体可以储存</w:t>
      </w:r>
      <w:r w:rsidRPr="00F40A1C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大量</w:t>
      </w:r>
      <w:r w:rsidRPr="00F40A1C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的(脂</w:t>
      </w:r>
      <w:proofErr w:type="gramStart"/>
      <w:r w:rsidRPr="00F40A1C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肪</w:t>
      </w:r>
      <w:proofErr w:type="gramEnd"/>
      <w:r w:rsidRPr="00F40A1C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和糖类)。</w:t>
      </w:r>
      <w:r w:rsidR="0020352B" w:rsidRPr="000F0A22">
        <w:rPr>
          <w:rFonts w:ascii="宋体" w:eastAsia="宋体" w:hAnsi="宋体" w:cs="宋体" w:hint="eastAsia"/>
          <w:bCs/>
          <w:color w:val="000000" w:themeColor="text1"/>
          <w:kern w:val="0"/>
          <w:sz w:val="24"/>
          <w:szCs w:val="24"/>
        </w:rPr>
        <w:t>【</w:t>
      </w:r>
      <w:r w:rsidR="00CF2341" w:rsidRPr="000F0A22">
        <w:rPr>
          <w:rFonts w:ascii="宋体" w:eastAsia="宋体" w:hAnsi="宋体" w:cs="宋体" w:hint="eastAsia"/>
          <w:bCs/>
          <w:color w:val="000000" w:themeColor="text1"/>
          <w:kern w:val="0"/>
          <w:sz w:val="24"/>
          <w:szCs w:val="24"/>
        </w:rPr>
        <w:t>理解</w:t>
      </w:r>
      <w:r w:rsidR="0020352B" w:rsidRPr="000F0A22">
        <w:rPr>
          <w:rFonts w:ascii="宋体" w:eastAsia="宋体" w:hAnsi="宋体" w:cs="宋体"/>
          <w:bCs/>
          <w:color w:val="000000" w:themeColor="text1"/>
          <w:kern w:val="0"/>
          <w:sz w:val="24"/>
          <w:szCs w:val="24"/>
        </w:rPr>
        <w:t>记忆</w:t>
      </w:r>
      <w:r w:rsidR="0020352B" w:rsidRPr="000F0A22">
        <w:rPr>
          <w:rFonts w:ascii="宋体" w:eastAsia="宋体" w:hAnsi="宋体" w:cs="宋体" w:hint="eastAsia"/>
          <w:bCs/>
          <w:color w:val="000000" w:themeColor="text1"/>
          <w:kern w:val="0"/>
          <w:sz w:val="24"/>
          <w:szCs w:val="24"/>
        </w:rPr>
        <w:t>】</w:t>
      </w:r>
    </w:p>
    <w:p w:rsidR="00F40A1C" w:rsidRPr="000F0A22" w:rsidRDefault="00F40A1C" w:rsidP="00F40A1C">
      <w:pPr>
        <w:widowControl/>
        <w:spacing w:line="360" w:lineRule="auto"/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  <w:r w:rsidRPr="00F40A1C"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8、</w:t>
      </w:r>
      <w:r w:rsidRPr="00F40A1C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(维生素)和（矿物质）有调节</w:t>
      </w:r>
      <w:r w:rsidRPr="00F40A1C"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新陈代谢</w:t>
      </w:r>
      <w:r w:rsidRPr="00F40A1C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，调节身体机能的作用。</w:t>
      </w:r>
      <w:r w:rsidR="0020352B" w:rsidRPr="000F0A22">
        <w:rPr>
          <w:rFonts w:ascii="宋体" w:eastAsia="宋体" w:hAnsi="宋体" w:cs="宋体" w:hint="eastAsia"/>
          <w:bCs/>
          <w:color w:val="000000" w:themeColor="text1"/>
          <w:kern w:val="0"/>
          <w:sz w:val="24"/>
          <w:szCs w:val="24"/>
        </w:rPr>
        <w:t>【</w:t>
      </w:r>
      <w:r w:rsidR="00CF2341" w:rsidRPr="000F0A22">
        <w:rPr>
          <w:rFonts w:ascii="宋体" w:eastAsia="宋体" w:hAnsi="宋体" w:cs="宋体" w:hint="eastAsia"/>
          <w:bCs/>
          <w:color w:val="000000" w:themeColor="text1"/>
          <w:kern w:val="0"/>
          <w:sz w:val="24"/>
          <w:szCs w:val="24"/>
        </w:rPr>
        <w:t>理解</w:t>
      </w:r>
      <w:r w:rsidR="0020352B" w:rsidRPr="000F0A22">
        <w:rPr>
          <w:rFonts w:ascii="宋体" w:eastAsia="宋体" w:hAnsi="宋体" w:cs="宋体"/>
          <w:bCs/>
          <w:color w:val="000000" w:themeColor="text1"/>
          <w:kern w:val="0"/>
          <w:sz w:val="24"/>
          <w:szCs w:val="24"/>
        </w:rPr>
        <w:t>记忆</w:t>
      </w:r>
      <w:r w:rsidR="0020352B" w:rsidRPr="000F0A22">
        <w:rPr>
          <w:rFonts w:ascii="宋体" w:eastAsia="宋体" w:hAnsi="宋体" w:cs="宋体" w:hint="eastAsia"/>
          <w:bCs/>
          <w:color w:val="000000" w:themeColor="text1"/>
          <w:kern w:val="0"/>
          <w:sz w:val="24"/>
          <w:szCs w:val="24"/>
        </w:rPr>
        <w:t>】</w:t>
      </w:r>
    </w:p>
    <w:p w:rsidR="00F40A1C" w:rsidRPr="00F40A1C" w:rsidRDefault="00F40A1C" w:rsidP="00F40A1C">
      <w:pPr>
        <w:widowControl/>
        <w:spacing w:line="360" w:lineRule="auto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40A1C"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 xml:space="preserve">9、 </w:t>
      </w:r>
      <w:r w:rsidRPr="00F40A1C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含有</w:t>
      </w:r>
      <w:r w:rsidRPr="00F40A1C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蛋白质</w:t>
      </w:r>
      <w:r w:rsidRPr="00F40A1C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</w:rPr>
        <w:t>较多</w:t>
      </w:r>
      <w:r w:rsidRPr="00F40A1C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的食物：牛奶、鱼类、肉类、黄豆、鸡蛋、栗子、开心果</w:t>
      </w:r>
    </w:p>
    <w:p w:rsidR="00F40A1C" w:rsidRPr="00F40A1C" w:rsidRDefault="00F40A1C" w:rsidP="00F40A1C">
      <w:pPr>
        <w:widowControl/>
        <w:spacing w:line="360" w:lineRule="auto"/>
        <w:ind w:firstLineChars="196" w:firstLine="47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40A1C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含有</w:t>
      </w:r>
      <w:r w:rsidRPr="00F40A1C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脂肪</w:t>
      </w:r>
      <w:r w:rsidRPr="00F40A1C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</w:rPr>
        <w:t>较多</w:t>
      </w:r>
      <w:r w:rsidRPr="00F40A1C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的食物：食用油、花生、巧克力、花生、肉类、</w:t>
      </w:r>
    </w:p>
    <w:p w:rsidR="00F40A1C" w:rsidRPr="00F40A1C" w:rsidRDefault="00F40A1C" w:rsidP="00F40A1C">
      <w:pPr>
        <w:widowControl/>
        <w:spacing w:line="360" w:lineRule="auto"/>
        <w:ind w:firstLineChars="196" w:firstLine="47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40A1C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含有</w:t>
      </w:r>
      <w:r w:rsidRPr="00F40A1C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糖类</w:t>
      </w:r>
      <w:r w:rsidRPr="00F40A1C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</w:rPr>
        <w:t>较多</w:t>
      </w:r>
      <w:r w:rsidRPr="00F40A1C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的食物：大米、面粉、饮料、淀粉、土豆</w:t>
      </w:r>
    </w:p>
    <w:p w:rsidR="00F40A1C" w:rsidRPr="00F40A1C" w:rsidRDefault="00F40A1C" w:rsidP="00F40A1C">
      <w:pPr>
        <w:widowControl/>
        <w:spacing w:line="360" w:lineRule="auto"/>
        <w:ind w:firstLineChars="200" w:firstLine="48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40A1C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含有</w:t>
      </w:r>
      <w:r w:rsidRPr="00F40A1C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矿物质和维生素</w:t>
      </w:r>
      <w:r w:rsidRPr="00F40A1C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</w:rPr>
        <w:t>较多</w:t>
      </w:r>
      <w:r w:rsidRPr="00F40A1C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的食物：食盐、香蕉、胡萝卜、西红柿、苹果</w:t>
      </w:r>
    </w:p>
    <w:p w:rsidR="00F40A1C" w:rsidRPr="00F40A1C" w:rsidRDefault="00F40A1C" w:rsidP="00F40A1C">
      <w:pPr>
        <w:widowControl/>
        <w:spacing w:line="360" w:lineRule="auto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40A1C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1</w:t>
      </w:r>
      <w:r w:rsidRPr="00F40A1C"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0、</w:t>
      </w:r>
      <w:r w:rsidRPr="00F40A1C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我的膳食营养原则？</w:t>
      </w:r>
    </w:p>
    <w:p w:rsidR="00F40A1C" w:rsidRPr="00CF2341" w:rsidRDefault="00F40A1C" w:rsidP="00F40A1C">
      <w:pPr>
        <w:widowControl/>
        <w:spacing w:line="360" w:lineRule="auto"/>
        <w:ind w:firstLineChars="200" w:firstLine="480"/>
        <w:rPr>
          <w:rFonts w:ascii="宋体" w:eastAsia="宋体" w:hAnsi="宋体" w:cs="宋体"/>
          <w:bCs/>
          <w:color w:val="000000" w:themeColor="text1"/>
          <w:kern w:val="0"/>
          <w:sz w:val="24"/>
          <w:szCs w:val="24"/>
          <w:u w:val="single"/>
        </w:rPr>
      </w:pPr>
      <w:r w:rsidRPr="00F40A1C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（1）</w:t>
      </w:r>
      <w:r w:rsidRPr="00CF2341">
        <w:rPr>
          <w:rFonts w:ascii="宋体" w:eastAsia="宋体" w:hAnsi="宋体" w:cs="宋体"/>
          <w:bCs/>
          <w:color w:val="000000" w:themeColor="text1"/>
          <w:kern w:val="0"/>
          <w:sz w:val="24"/>
          <w:szCs w:val="24"/>
          <w:u w:val="single"/>
        </w:rPr>
        <w:t xml:space="preserve">、荤素搭配 </w:t>
      </w:r>
    </w:p>
    <w:p w:rsidR="00F40A1C" w:rsidRPr="00F40A1C" w:rsidRDefault="00F40A1C" w:rsidP="00F40A1C">
      <w:pPr>
        <w:widowControl/>
        <w:spacing w:line="360" w:lineRule="auto"/>
        <w:ind w:firstLineChars="200" w:firstLine="480"/>
        <w:rPr>
          <w:rFonts w:ascii="宋体" w:eastAsia="宋体" w:hAnsi="宋体" w:cs="黑体"/>
          <w:bCs/>
          <w:color w:val="000000"/>
          <w:kern w:val="0"/>
          <w:sz w:val="24"/>
          <w:szCs w:val="24"/>
        </w:rPr>
      </w:pPr>
      <w:r w:rsidRPr="00CF2341">
        <w:rPr>
          <w:rFonts w:ascii="宋体" w:eastAsia="宋体" w:hAnsi="宋体" w:cs="宋体"/>
          <w:bCs/>
          <w:color w:val="000000" w:themeColor="text1"/>
          <w:kern w:val="0"/>
          <w:sz w:val="24"/>
          <w:szCs w:val="24"/>
          <w:u w:val="single"/>
        </w:rPr>
        <w:t>（2）、粗细粮搭配</w:t>
      </w:r>
      <w:r w:rsidRPr="00F40A1C">
        <w:rPr>
          <w:rFonts w:ascii="宋体" w:eastAsia="宋体" w:hAnsi="宋体" w:cs="宋体" w:hint="eastAsia"/>
          <w:bCs/>
          <w:color w:val="FF0000"/>
          <w:kern w:val="0"/>
          <w:sz w:val="24"/>
          <w:szCs w:val="24"/>
        </w:rPr>
        <w:t> </w:t>
      </w:r>
      <w:r w:rsidRPr="00F40A1C">
        <w:rPr>
          <w:rFonts w:ascii="宋体" w:eastAsia="宋体" w:hAnsi="宋体" w:cs="黑体" w:hint="eastAsia"/>
          <w:bCs/>
          <w:color w:val="000000"/>
          <w:kern w:val="0"/>
          <w:sz w:val="24"/>
          <w:szCs w:val="24"/>
        </w:rPr>
        <w:t xml:space="preserve"> </w:t>
      </w:r>
      <w:bookmarkStart w:id="0" w:name="_GoBack"/>
      <w:bookmarkEnd w:id="0"/>
    </w:p>
    <w:p w:rsidR="00F40A1C" w:rsidRPr="00F40A1C" w:rsidRDefault="00F40A1C" w:rsidP="00F40A1C">
      <w:pPr>
        <w:widowControl/>
        <w:spacing w:line="360" w:lineRule="auto"/>
        <w:ind w:firstLineChars="200" w:firstLine="480"/>
        <w:rPr>
          <w:rFonts w:ascii="宋体" w:eastAsia="宋体" w:hAnsi="宋体" w:cs="宋体"/>
          <w:bCs/>
          <w:color w:val="000000"/>
          <w:kern w:val="0"/>
          <w:sz w:val="24"/>
          <w:szCs w:val="24"/>
        </w:rPr>
      </w:pPr>
      <w:r w:rsidRPr="00F40A1C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（3）、每日吃适当的新鲜水果和蔬菜。</w:t>
      </w:r>
    </w:p>
    <w:p w:rsidR="00F40A1C" w:rsidRPr="00F40A1C" w:rsidRDefault="00F40A1C" w:rsidP="00F40A1C">
      <w:pPr>
        <w:widowControl/>
        <w:spacing w:line="360" w:lineRule="auto"/>
        <w:ind w:firstLineChars="200" w:firstLine="480"/>
        <w:rPr>
          <w:rFonts w:ascii="宋体" w:eastAsia="宋体" w:hAnsi="宋体" w:cs="宋体"/>
          <w:bCs/>
          <w:color w:val="000000"/>
          <w:kern w:val="0"/>
          <w:sz w:val="24"/>
          <w:szCs w:val="24"/>
        </w:rPr>
      </w:pPr>
      <w:r w:rsidRPr="00F40A1C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 xml:space="preserve">（4）、最近运动量比较大，需要多吃糖类食物，补充足够的能量。 </w:t>
      </w:r>
    </w:p>
    <w:p w:rsidR="00F40A1C" w:rsidRPr="00F40A1C" w:rsidRDefault="00F40A1C" w:rsidP="00F40A1C">
      <w:pPr>
        <w:widowControl/>
        <w:spacing w:line="72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0A1C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</w:rPr>
        <w:lastRenderedPageBreak/>
        <w:t>【补充</w:t>
      </w:r>
      <w:r w:rsidRPr="00F40A1C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：</w:t>
      </w:r>
      <w:r w:rsidRPr="00F40A1C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</w:rPr>
        <w:t>膳食</w:t>
      </w:r>
      <w:r w:rsidRPr="00F40A1C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宝塔：</w:t>
      </w:r>
      <w:r w:rsidRPr="00F40A1C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</w:rPr>
        <w:t>】</w:t>
      </w:r>
      <w:r w:rsidRPr="00F40A1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676775" cy="3562350"/>
            <wp:effectExtent l="0" t="0" r="9525" b="0"/>
            <wp:docPr id="4" name="图片 4" descr="\\172.16.98.59\data\cdh\AppData\Roaming\Tencent\Users\645359931\QQ\WinTemp\RichOle\@3KRR5$]IWHMO6]W1Y1]~P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\\172.16.98.59\data\cdh\AppData\Roaming\Tencent\Users\645359931\QQ\WinTemp\RichOle\@3KRR5$]IWHMO6]W1Y1]~PX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A1C" w:rsidRPr="00F40A1C" w:rsidRDefault="00F40A1C" w:rsidP="00F40A1C">
      <w:pPr>
        <w:widowControl/>
        <w:spacing w:line="360" w:lineRule="auto"/>
        <w:ind w:firstLineChars="200" w:firstLine="480"/>
        <w:rPr>
          <w:rFonts w:ascii="宋体" w:eastAsia="宋体" w:hAnsi="宋体" w:cs="宋体"/>
          <w:bCs/>
          <w:color w:val="000000"/>
          <w:kern w:val="0"/>
          <w:sz w:val="24"/>
          <w:szCs w:val="24"/>
        </w:rPr>
      </w:pPr>
    </w:p>
    <w:p w:rsidR="00F40A1C" w:rsidRPr="00F40A1C" w:rsidRDefault="00F40A1C" w:rsidP="00F40A1C">
      <w:pPr>
        <w:widowControl/>
        <w:spacing w:line="360" w:lineRule="auto"/>
        <w:ind w:left="480" w:hangingChars="200" w:hanging="48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40A1C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1</w:t>
      </w:r>
      <w:r w:rsidRPr="00F40A1C"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1</w:t>
      </w:r>
      <w:r w:rsidRPr="00F40A1C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、（合理）的食物搭配可以保证我们获得均衡的营养，而食物的（不同食用）方法会影响我们对营养的（吸收）。</w:t>
      </w:r>
    </w:p>
    <w:p w:rsidR="00F40A1C" w:rsidRPr="00F40A1C" w:rsidRDefault="00F40A1C" w:rsidP="00F40A1C">
      <w:pPr>
        <w:widowControl/>
        <w:spacing w:line="360" w:lineRule="auto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40A1C"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12</w:t>
      </w:r>
      <w:r w:rsidRPr="00F40A1C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、有些食物经过（烹饪）后对我们的健康有利，而有的食物（生吃）更有营养。</w:t>
      </w:r>
    </w:p>
    <w:p w:rsidR="00F40A1C" w:rsidRPr="00F40A1C" w:rsidRDefault="00F40A1C" w:rsidP="00F40A1C">
      <w:pPr>
        <w:widowControl/>
        <w:spacing w:line="360" w:lineRule="auto"/>
        <w:ind w:left="480" w:hangingChars="200" w:hanging="48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40A1C"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16、</w:t>
      </w:r>
      <w:r w:rsidRPr="00F40A1C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影响霉菌生长速度的因素</w:t>
      </w:r>
      <w:r w:rsidRPr="00F40A1C"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包含：</w:t>
      </w:r>
      <w:r w:rsidRPr="00F40A1C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</w:rPr>
        <w:t>湿度，</w:t>
      </w:r>
      <w:r w:rsidRPr="00F40A1C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温度</w:t>
      </w:r>
      <w:r w:rsidRPr="00F40A1C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</w:rPr>
        <w:t>，</w:t>
      </w:r>
      <w:r w:rsidRPr="00F40A1C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空气</w:t>
      </w:r>
      <w:r w:rsidRPr="00F40A1C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</w:rPr>
        <w:t>，</w:t>
      </w:r>
      <w:r w:rsidRPr="00F40A1C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营养</w:t>
      </w:r>
      <w:r w:rsidRPr="00F40A1C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（</w:t>
      </w:r>
      <w:r w:rsidRPr="00F40A1C"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霉菌</w:t>
      </w:r>
      <w:r w:rsidRPr="00F40A1C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一般从食物</w:t>
      </w:r>
      <w:r w:rsidRPr="00F40A1C"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本身</w:t>
      </w:r>
      <w:r w:rsidRPr="00F40A1C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获取营养）</w:t>
      </w:r>
      <w:r w:rsidRPr="00F40A1C"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等</w:t>
      </w:r>
    </w:p>
    <w:p w:rsidR="00F40A1C" w:rsidRPr="00F40A1C" w:rsidRDefault="00F40A1C" w:rsidP="00F40A1C">
      <w:pPr>
        <w:widowControl/>
        <w:spacing w:line="360" w:lineRule="auto"/>
        <w:ind w:left="480" w:hangingChars="200" w:hanging="48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40A1C"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17、</w:t>
      </w:r>
      <w:r w:rsidRPr="00F40A1C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面包发霉是因为在它的上面生长了一种生物</w:t>
      </w:r>
      <w:r w:rsidRPr="00F40A1C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---霉菌</w:t>
      </w:r>
      <w:r w:rsidRPr="00F40A1C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，与其他生物一样，它的生长需要获取营养和适宜的生长环境。</w:t>
      </w:r>
    </w:p>
    <w:p w:rsidR="00F40A1C" w:rsidRPr="00F40A1C" w:rsidRDefault="00F40A1C" w:rsidP="00F40A1C">
      <w:pPr>
        <w:widowControl/>
        <w:spacing w:line="360" w:lineRule="auto"/>
        <w:rPr>
          <w:rFonts w:ascii="宋体" w:eastAsia="宋体" w:hAnsi="宋体" w:cs="宋体"/>
          <w:bCs/>
          <w:color w:val="000000"/>
          <w:kern w:val="0"/>
          <w:sz w:val="24"/>
          <w:szCs w:val="24"/>
        </w:rPr>
      </w:pPr>
      <w:r w:rsidRPr="00F40A1C"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18、</w:t>
      </w:r>
      <w:r w:rsidRPr="00F40A1C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观察变质的食物要注意：</w:t>
      </w:r>
    </w:p>
    <w:p w:rsidR="00F40A1C" w:rsidRPr="00F40A1C" w:rsidRDefault="00F40A1C" w:rsidP="00F40A1C">
      <w:pPr>
        <w:widowControl/>
        <w:spacing w:line="360" w:lineRule="auto"/>
        <w:ind w:firstLineChars="200" w:firstLine="480"/>
        <w:rPr>
          <w:rFonts w:ascii="宋体" w:eastAsia="宋体" w:hAnsi="宋体" w:cs="宋体"/>
          <w:bCs/>
          <w:color w:val="000000"/>
          <w:kern w:val="0"/>
          <w:sz w:val="24"/>
          <w:szCs w:val="24"/>
        </w:rPr>
      </w:pPr>
      <w:r w:rsidRPr="00F40A1C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（1）、不要用手</w:t>
      </w:r>
      <w:r w:rsidR="00CF2341"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直接</w:t>
      </w:r>
      <w:r w:rsidRPr="00F40A1C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 xml:space="preserve">接触食物。 </w:t>
      </w:r>
    </w:p>
    <w:p w:rsidR="00F40A1C" w:rsidRPr="00F40A1C" w:rsidRDefault="00F40A1C" w:rsidP="00F40A1C">
      <w:pPr>
        <w:widowControl/>
        <w:spacing w:line="360" w:lineRule="auto"/>
        <w:ind w:firstLineChars="200" w:firstLine="480"/>
        <w:rPr>
          <w:rFonts w:ascii="宋体" w:eastAsia="宋体" w:hAnsi="宋体" w:cs="宋体"/>
          <w:bCs/>
          <w:color w:val="000000"/>
          <w:kern w:val="0"/>
          <w:sz w:val="24"/>
          <w:szCs w:val="24"/>
        </w:rPr>
      </w:pPr>
      <w:r w:rsidRPr="00F40A1C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（2）、观察完毕后要用肥皂洗手。</w:t>
      </w:r>
    </w:p>
    <w:p w:rsidR="00F40A1C" w:rsidRPr="00F40A1C" w:rsidRDefault="00F40A1C" w:rsidP="00F40A1C">
      <w:pPr>
        <w:widowControl/>
        <w:spacing w:line="360" w:lineRule="auto"/>
        <w:ind w:firstLineChars="200" w:firstLine="48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40A1C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（3）、</w:t>
      </w:r>
      <w:proofErr w:type="gramStart"/>
      <w:r w:rsidRPr="00F40A1C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使用</w:t>
      </w:r>
      <w:r w:rsidRPr="00CF2341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扇闻</w:t>
      </w:r>
      <w:r w:rsidRPr="00F40A1C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的</w:t>
      </w:r>
      <w:proofErr w:type="gramEnd"/>
      <w:r w:rsidRPr="00F40A1C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方式闻气味，并尽量少闻。</w:t>
      </w:r>
    </w:p>
    <w:p w:rsidR="00F40A1C" w:rsidRPr="00F40A1C" w:rsidRDefault="00F40A1C" w:rsidP="00F40A1C">
      <w:pPr>
        <w:widowControl/>
        <w:spacing w:line="360" w:lineRule="auto"/>
        <w:ind w:left="480" w:hangingChars="200" w:hanging="48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40A1C"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20、</w:t>
      </w:r>
      <w:r w:rsidRPr="00F40A1C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食物的腐败变质是</w:t>
      </w:r>
      <w:r w:rsidRPr="00F40A1C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微生物</w:t>
      </w:r>
      <w:r w:rsidRPr="00F40A1C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引起的。使面包发霉的霉菌就是微生物，还有许多肉眼看不见、用放大镜也看不见的细菌，也是微生物。微生物的生长与繁殖和植物、动物一样，需要一定的条件：（空气、水分和适宜温度）等条件。</w:t>
      </w:r>
    </w:p>
    <w:p w:rsidR="00F40A1C" w:rsidRPr="00F40A1C" w:rsidRDefault="00F40A1C" w:rsidP="00F40A1C">
      <w:pPr>
        <w:widowControl/>
        <w:spacing w:line="360" w:lineRule="auto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40A1C"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lastRenderedPageBreak/>
        <w:t>21、</w:t>
      </w:r>
      <w:r w:rsidRPr="00F40A1C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储存一条鱼的方法？</w:t>
      </w:r>
    </w:p>
    <w:p w:rsidR="00F40A1C" w:rsidRPr="00F40A1C" w:rsidRDefault="00F40A1C" w:rsidP="00F40A1C">
      <w:pPr>
        <w:widowControl/>
        <w:spacing w:line="360" w:lineRule="auto"/>
        <w:ind w:leftChars="200" w:left="540" w:hangingChars="50" w:hanging="120"/>
        <w:rPr>
          <w:rFonts w:ascii="宋体" w:eastAsia="宋体" w:hAnsi="宋体" w:cs="宋体"/>
          <w:bCs/>
          <w:color w:val="000000"/>
          <w:kern w:val="0"/>
          <w:sz w:val="24"/>
          <w:szCs w:val="24"/>
        </w:rPr>
      </w:pPr>
      <w:r w:rsidRPr="00F40A1C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（1）、放进冰箱冷冻。</w:t>
      </w:r>
      <w:r w:rsidRPr="00F40A1C"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（低温</w:t>
      </w:r>
      <w:r w:rsidRPr="00F40A1C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环境</w:t>
      </w:r>
      <w:r w:rsidRPr="00F40A1C"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）</w:t>
      </w:r>
    </w:p>
    <w:p w:rsidR="00F40A1C" w:rsidRPr="00F40A1C" w:rsidRDefault="00F40A1C" w:rsidP="00F40A1C">
      <w:pPr>
        <w:widowControl/>
        <w:spacing w:line="360" w:lineRule="auto"/>
        <w:ind w:leftChars="200" w:left="540" w:hangingChars="50" w:hanging="120"/>
        <w:rPr>
          <w:rFonts w:ascii="宋体" w:eastAsia="宋体" w:hAnsi="宋体" w:cs="宋体"/>
          <w:bCs/>
          <w:color w:val="000000"/>
          <w:kern w:val="0"/>
          <w:sz w:val="24"/>
          <w:szCs w:val="24"/>
        </w:rPr>
      </w:pPr>
      <w:r w:rsidRPr="00F40A1C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（2）、晒成鱼干。</w:t>
      </w:r>
      <w:r w:rsidRPr="00F40A1C"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（去除</w:t>
      </w:r>
      <w:r w:rsidRPr="00F40A1C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水分</w:t>
      </w:r>
      <w:r w:rsidRPr="00F40A1C"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）</w:t>
      </w:r>
    </w:p>
    <w:p w:rsidR="00F40A1C" w:rsidRPr="00F40A1C" w:rsidRDefault="00F40A1C" w:rsidP="00F40A1C">
      <w:pPr>
        <w:widowControl/>
        <w:spacing w:line="360" w:lineRule="auto"/>
        <w:ind w:leftChars="200" w:left="540" w:hangingChars="50" w:hanging="120"/>
        <w:rPr>
          <w:rFonts w:ascii="宋体" w:eastAsia="宋体" w:hAnsi="宋体" w:cs="宋体"/>
          <w:bCs/>
          <w:color w:val="000000"/>
          <w:kern w:val="0"/>
          <w:sz w:val="24"/>
          <w:szCs w:val="24"/>
        </w:rPr>
      </w:pPr>
      <w:r w:rsidRPr="00F40A1C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（3）、用盐腌制成咸鱼。</w:t>
      </w:r>
    </w:p>
    <w:p w:rsidR="00F40A1C" w:rsidRPr="00F40A1C" w:rsidRDefault="00F40A1C" w:rsidP="00F40A1C">
      <w:pPr>
        <w:widowControl/>
        <w:spacing w:line="360" w:lineRule="auto"/>
        <w:ind w:leftChars="200" w:left="540" w:hangingChars="50" w:hanging="1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40A1C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（4）、做成罐头。</w:t>
      </w:r>
    </w:p>
    <w:p w:rsidR="00F40A1C" w:rsidRPr="00F40A1C" w:rsidRDefault="00F40A1C" w:rsidP="00F40A1C">
      <w:pPr>
        <w:widowControl/>
        <w:spacing w:line="360" w:lineRule="auto"/>
        <w:rPr>
          <w:rFonts w:ascii="宋体" w:eastAsia="宋体" w:hAnsi="宋体" w:cs="宋体"/>
          <w:bCs/>
          <w:color w:val="000000"/>
          <w:kern w:val="0"/>
          <w:sz w:val="24"/>
          <w:szCs w:val="24"/>
        </w:rPr>
      </w:pPr>
      <w:r w:rsidRPr="00F40A1C"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22、</w:t>
      </w:r>
      <w:r w:rsidRPr="00F40A1C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我们还知道那些储存食物的方法？</w:t>
      </w:r>
    </w:p>
    <w:p w:rsidR="00F40A1C" w:rsidRPr="00F40A1C" w:rsidRDefault="00F40A1C" w:rsidP="00F40A1C">
      <w:pPr>
        <w:widowControl/>
        <w:spacing w:line="360" w:lineRule="auto"/>
        <w:ind w:firstLineChars="250" w:firstLine="602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40A1C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冷冻</w:t>
      </w:r>
      <w:r w:rsidRPr="00F40A1C"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（低温</w:t>
      </w:r>
      <w:r w:rsidRPr="00F40A1C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环境</w:t>
      </w:r>
      <w:r w:rsidRPr="00F40A1C"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）</w:t>
      </w:r>
      <w:r w:rsidRPr="00F40A1C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、</w:t>
      </w:r>
      <w:r w:rsidRPr="00F40A1C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晒干</w:t>
      </w:r>
      <w:r w:rsidRPr="00F40A1C"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（去除</w:t>
      </w:r>
      <w:r w:rsidRPr="00F40A1C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水分</w:t>
      </w:r>
      <w:r w:rsidRPr="00F40A1C"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）</w:t>
      </w:r>
      <w:r w:rsidRPr="00F40A1C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、</w:t>
      </w:r>
      <w:r w:rsidRPr="00F40A1C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无菌密封</w:t>
      </w:r>
      <w:r w:rsidRPr="00F40A1C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、</w:t>
      </w:r>
      <w:r w:rsidRPr="00F40A1C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腌制</w:t>
      </w:r>
      <w:r w:rsidRPr="00F40A1C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、</w:t>
      </w:r>
      <w:r w:rsidRPr="00F40A1C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真空包装</w:t>
      </w:r>
      <w:r w:rsidRPr="00F40A1C"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（除去</w:t>
      </w:r>
      <w:r w:rsidRPr="00F40A1C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氧气</w:t>
      </w:r>
      <w:r w:rsidRPr="00F40A1C"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）</w:t>
      </w:r>
      <w:r w:rsidRPr="00F40A1C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等。</w:t>
      </w:r>
    </w:p>
    <w:p w:rsidR="00F40A1C" w:rsidRPr="00F40A1C" w:rsidRDefault="00F40A1C" w:rsidP="00F40A1C">
      <w:pPr>
        <w:widowControl/>
        <w:spacing w:line="360" w:lineRule="auto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40A1C"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23、</w:t>
      </w:r>
      <w:r w:rsidRPr="00F40A1C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人们用什么方法减慢食物变质的速度</w:t>
      </w:r>
      <w:r w:rsidRPr="00F40A1C"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？</w:t>
      </w:r>
    </w:p>
    <w:p w:rsidR="00F40A1C" w:rsidRPr="00F40A1C" w:rsidRDefault="00F40A1C" w:rsidP="00F40A1C">
      <w:pPr>
        <w:widowControl/>
        <w:spacing w:line="360" w:lineRule="auto"/>
        <w:ind w:firstLineChars="250" w:firstLine="602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40A1C">
        <w:rPr>
          <w:rFonts w:ascii="宋体" w:eastAsia="宋体" w:hAnsi="宋体" w:cs="宋体"/>
          <w:b/>
          <w:bCs/>
          <w:color w:val="FF0000"/>
          <w:kern w:val="0"/>
          <w:sz w:val="24"/>
          <w:szCs w:val="24"/>
        </w:rPr>
        <w:t>破坏</w:t>
      </w:r>
      <w:r w:rsidRPr="00F40A1C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微生物生长繁殖的条件</w:t>
      </w:r>
      <w:r w:rsidRPr="00F40A1C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可以</w:t>
      </w:r>
      <w:r w:rsidRPr="00F40A1C">
        <w:rPr>
          <w:rFonts w:ascii="宋体" w:eastAsia="宋体" w:hAnsi="宋体" w:cs="宋体"/>
          <w:bCs/>
          <w:color w:val="FF0000"/>
          <w:kern w:val="0"/>
          <w:sz w:val="24"/>
          <w:szCs w:val="24"/>
        </w:rPr>
        <w:t>减慢</w:t>
      </w:r>
      <w:r w:rsidRPr="00F40A1C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食物变质速度。</w:t>
      </w:r>
    </w:p>
    <w:p w:rsidR="00F40A1C" w:rsidRPr="00F40A1C" w:rsidRDefault="00F40A1C" w:rsidP="00F40A1C">
      <w:pPr>
        <w:widowControl/>
        <w:spacing w:line="360" w:lineRule="auto"/>
        <w:ind w:left="480" w:hangingChars="200" w:hanging="480"/>
        <w:rPr>
          <w:rFonts w:ascii="宋体" w:eastAsia="宋体" w:hAnsi="宋体" w:cs="宋体"/>
          <w:bCs/>
          <w:color w:val="000000"/>
          <w:kern w:val="0"/>
          <w:sz w:val="24"/>
          <w:szCs w:val="24"/>
        </w:rPr>
      </w:pPr>
      <w:r w:rsidRPr="00F40A1C"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24、</w:t>
      </w:r>
      <w:r w:rsidRPr="00F40A1C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食品包装上有哪些信息：食品名称、厂家、用料、成分、保存方法、使用方法、净重、生产日期、保质期、商标、绿色食品标志等。</w:t>
      </w:r>
    </w:p>
    <w:p w:rsidR="00F40A1C" w:rsidRPr="00F40A1C" w:rsidRDefault="00F40A1C" w:rsidP="00F40A1C">
      <w:pPr>
        <w:widowControl/>
        <w:spacing w:line="360" w:lineRule="auto"/>
        <w:ind w:left="480" w:hangingChars="200" w:hanging="480"/>
        <w:rPr>
          <w:rFonts w:ascii="宋体" w:eastAsia="宋体" w:hAnsi="宋体" w:cs="宋体"/>
          <w:bCs/>
          <w:color w:val="000000"/>
          <w:kern w:val="0"/>
          <w:sz w:val="24"/>
          <w:szCs w:val="24"/>
        </w:rPr>
      </w:pPr>
      <w:r w:rsidRPr="00F40A1C"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26、</w:t>
      </w:r>
      <w:r w:rsidRPr="00F40A1C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鉴别食物中含有淀粉的方法</w:t>
      </w:r>
      <w:r w:rsidRPr="00F40A1C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：</w:t>
      </w:r>
      <w:r w:rsidRPr="00F40A1C"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取</w:t>
      </w:r>
      <w:r w:rsidRPr="00F40A1C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少量食物为样品，滴加</w:t>
      </w:r>
      <w:r w:rsidRPr="00F40A1C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碘</w:t>
      </w:r>
      <w:r w:rsidRPr="00F40A1C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</w:rPr>
        <w:t>酒</w:t>
      </w:r>
      <w:r w:rsidRPr="00F40A1C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，若</w:t>
      </w:r>
      <w:r w:rsidRPr="00F40A1C"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出现</w:t>
      </w:r>
      <w:r w:rsidRPr="00F40A1C">
        <w:rPr>
          <w:rFonts w:ascii="宋体" w:eastAsia="宋体" w:hAnsi="宋体" w:cs="宋体"/>
          <w:bCs/>
          <w:color w:val="000000" w:themeColor="text1"/>
          <w:kern w:val="0"/>
          <w:sz w:val="24"/>
          <w:szCs w:val="24"/>
          <w:u w:val="single"/>
        </w:rPr>
        <w:t>蓝色</w:t>
      </w:r>
      <w:r w:rsidRPr="00F40A1C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，说明含有淀粉。</w:t>
      </w:r>
    </w:p>
    <w:p w:rsidR="00F40A1C" w:rsidRPr="00F40A1C" w:rsidRDefault="00F40A1C" w:rsidP="00F40A1C">
      <w:pPr>
        <w:widowControl/>
        <w:spacing w:line="360" w:lineRule="auto"/>
        <w:ind w:left="480" w:hangingChars="200" w:hanging="480"/>
        <w:rPr>
          <w:rFonts w:ascii="宋体" w:eastAsia="宋体" w:hAnsi="宋体" w:cs="宋体"/>
          <w:bCs/>
          <w:color w:val="000000"/>
          <w:kern w:val="0"/>
          <w:sz w:val="24"/>
          <w:szCs w:val="24"/>
        </w:rPr>
      </w:pPr>
      <w:r w:rsidRPr="00F40A1C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27</w:t>
      </w:r>
      <w:r w:rsidRPr="00F40A1C"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、</w:t>
      </w:r>
      <w:r w:rsidRPr="00F40A1C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鉴别食物中含有</w:t>
      </w:r>
      <w:r w:rsidRPr="00F40A1C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</w:rPr>
        <w:t>脂肪</w:t>
      </w:r>
      <w:r w:rsidRPr="00F40A1C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的方法</w:t>
      </w:r>
      <w:r w:rsidRPr="00F40A1C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：取少量食物为样品，将食物</w:t>
      </w:r>
      <w:r w:rsidRPr="00F40A1C"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放在</w:t>
      </w:r>
      <w:r w:rsidRPr="00F40A1C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白纸上</w:t>
      </w:r>
      <w:r w:rsidRPr="00F40A1C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挤压</w:t>
      </w:r>
      <w:r w:rsidRPr="00F40A1C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，</w:t>
      </w:r>
      <w:r w:rsidRPr="00F40A1C"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含有</w:t>
      </w:r>
      <w:r w:rsidRPr="00F40A1C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脂肪的食物会在白纸上</w:t>
      </w:r>
      <w:r w:rsidRPr="00F40A1C"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留下</w:t>
      </w:r>
      <w:r w:rsidRPr="00F40A1C">
        <w:rPr>
          <w:rFonts w:ascii="宋体" w:eastAsia="宋体" w:hAnsi="宋体" w:cs="宋体" w:hint="eastAsia"/>
          <w:bCs/>
          <w:color w:val="000000" w:themeColor="text1"/>
          <w:kern w:val="0"/>
          <w:sz w:val="24"/>
          <w:szCs w:val="24"/>
          <w:u w:val="single"/>
        </w:rPr>
        <w:t>油渍</w:t>
      </w:r>
      <w:r w:rsidRPr="00F40A1C"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。</w:t>
      </w:r>
    </w:p>
    <w:p w:rsidR="00F40A1C" w:rsidRPr="00F40A1C" w:rsidRDefault="00F40A1C" w:rsidP="00856CAE">
      <w:pPr>
        <w:widowControl/>
        <w:spacing w:line="360" w:lineRule="auto"/>
        <w:ind w:left="480" w:hangingChars="200" w:hanging="480"/>
        <w:rPr>
          <w:rFonts w:ascii="宋体" w:eastAsia="宋体" w:hAnsi="宋体" w:cs="宋体"/>
          <w:bCs/>
          <w:color w:val="000000"/>
          <w:kern w:val="0"/>
          <w:sz w:val="24"/>
          <w:szCs w:val="24"/>
        </w:rPr>
      </w:pPr>
      <w:r w:rsidRPr="00F40A1C"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28、</w:t>
      </w:r>
      <w:r w:rsidRPr="00F40A1C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研究霉菌生长所需要的条件时用到了：</w:t>
      </w:r>
      <w:r w:rsidRPr="00F40A1C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控制变量</w:t>
      </w:r>
      <w:r w:rsidRPr="00F40A1C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法，</w:t>
      </w:r>
      <w:r w:rsidRPr="00F40A1C"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设计</w:t>
      </w:r>
      <w:r w:rsidRPr="00F40A1C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对比</w:t>
      </w:r>
      <w:r w:rsidRPr="00F40A1C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</w:rPr>
        <w:t>实验</w:t>
      </w:r>
      <w:r w:rsidRPr="00F40A1C"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的方法</w:t>
      </w:r>
      <w:r w:rsidRPr="00F40A1C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进行。</w:t>
      </w:r>
    </w:p>
    <w:p w:rsidR="00F40A1C" w:rsidRPr="00F40A1C" w:rsidRDefault="00B35EDB" w:rsidP="00F40A1C">
      <w:pPr>
        <w:widowControl/>
        <w:spacing w:line="360" w:lineRule="auto"/>
        <w:ind w:left="480" w:hangingChars="200" w:hanging="480"/>
        <w:rPr>
          <w:rFonts w:ascii="宋体" w:eastAsia="宋体" w:hAnsi="宋体" w:cs="宋体"/>
          <w:bCs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29</w:t>
      </w:r>
      <w:r w:rsidR="00F40A1C" w:rsidRPr="00F40A1C"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、</w:t>
      </w:r>
      <w:r w:rsidR="00F40A1C" w:rsidRPr="00F40A1C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研究</w:t>
      </w:r>
      <w:r w:rsidR="00F40A1C" w:rsidRPr="00F40A1C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水分</w:t>
      </w:r>
      <w:r w:rsidR="00F40A1C" w:rsidRPr="00F40A1C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对面包发霉的影响</w:t>
      </w:r>
      <w:r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（</w:t>
      </w:r>
      <w:r w:rsidRPr="00B35EDB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</w:rPr>
        <w:t>学会通过</w:t>
      </w:r>
      <w:r w:rsidRPr="00B35EDB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两幅图中不</w:t>
      </w:r>
      <w:r w:rsidRPr="00B35EDB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</w:rPr>
        <w:t>同</w:t>
      </w:r>
      <w:r w:rsidRPr="00B35EDB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的操作判断研究的条件</w:t>
      </w:r>
      <w:r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）</w:t>
      </w:r>
    </w:p>
    <w:p w:rsidR="00F40A1C" w:rsidRPr="00F40A1C" w:rsidRDefault="00F40A1C" w:rsidP="00F40A1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0A1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171950" cy="1790700"/>
            <wp:effectExtent l="0" t="0" r="0" b="0"/>
            <wp:docPr id="3" name="图片 3" descr="\\172.16.98.59\data\cdh\AppData\Roaming\Tencent\Users\645359931\QQ\WinTemp\RichOle\FN2P@HURR0SW)XOLB9~74%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\\172.16.98.59\data\cdh\AppData\Roaming\Tencent\Users\645359931\QQ\WinTemp\RichOle\FN2P@HURR0SW)XOLB9~74%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A1C" w:rsidRPr="00F40A1C" w:rsidRDefault="00A70118" w:rsidP="00F40A1C">
      <w:pPr>
        <w:widowControl/>
        <w:spacing w:line="360" w:lineRule="auto"/>
        <w:ind w:left="480" w:hangingChars="200" w:hanging="480"/>
        <w:rPr>
          <w:rFonts w:ascii="宋体" w:eastAsia="宋体" w:hAnsi="宋体" w:cs="宋体"/>
          <w:bCs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30</w:t>
      </w:r>
      <w:r w:rsidR="00F40A1C" w:rsidRPr="00F40A1C"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、</w:t>
      </w:r>
      <w:r w:rsidR="00F40A1C" w:rsidRPr="00F40A1C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研究</w:t>
      </w:r>
      <w:r w:rsidR="00F40A1C" w:rsidRPr="00F40A1C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温度</w:t>
      </w:r>
      <w:r w:rsidR="00F40A1C" w:rsidRPr="00F40A1C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对面包发霉的影响。</w:t>
      </w:r>
      <w:r w:rsidR="00B35EDB"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（</w:t>
      </w:r>
      <w:r w:rsidR="00B35EDB" w:rsidRPr="00B35EDB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</w:rPr>
        <w:t>学会通过</w:t>
      </w:r>
      <w:r w:rsidR="00B35EDB" w:rsidRPr="00B35EDB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两幅图中不</w:t>
      </w:r>
      <w:r w:rsidR="00B35EDB" w:rsidRPr="00B35EDB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</w:rPr>
        <w:t>同</w:t>
      </w:r>
      <w:r w:rsidR="00B35EDB" w:rsidRPr="00B35EDB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的操作判断研究的条件</w:t>
      </w:r>
      <w:r w:rsidR="00B35EDB"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）</w:t>
      </w:r>
    </w:p>
    <w:p w:rsidR="00F40A1C" w:rsidRPr="00F40A1C" w:rsidRDefault="00F40A1C" w:rsidP="00F40A1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0A1C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200525" cy="2809875"/>
            <wp:effectExtent l="0" t="0" r="9525" b="9525"/>
            <wp:docPr id="2" name="图片 2" descr="\\172.16.98.59\data\cdh\AppData\Roaming\Tencent\Users\645359931\QQ\WinTemp\RichOle\OGD$]9[A}RYX556]05N`5J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\\172.16.98.59\data\cdh\AppData\Roaming\Tencent\Users\645359931\QQ\WinTemp\RichOle\OGD$]9[A}RYX556]05N`5J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A1C" w:rsidRPr="00F40A1C" w:rsidRDefault="00F40A1C" w:rsidP="00F40A1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40A1C" w:rsidRPr="00F40A1C" w:rsidRDefault="00F40A1C" w:rsidP="00F40A1C">
      <w:pPr>
        <w:widowControl/>
        <w:spacing w:line="360" w:lineRule="auto"/>
        <w:ind w:left="480" w:hangingChars="200" w:hanging="48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40A1C"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29、</w:t>
      </w:r>
      <w:r w:rsidRPr="00F40A1C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</w:rPr>
        <w:t>温暖、</w:t>
      </w:r>
      <w:r w:rsidRPr="00F40A1C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湿润</w:t>
      </w:r>
      <w:r w:rsidRPr="00F40A1C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</w:rPr>
        <w:t>、</w:t>
      </w:r>
      <w:r w:rsidRPr="00F40A1C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流通的空气</w:t>
      </w:r>
      <w:r w:rsidRPr="00F40A1C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的环境适合霉菌的生长</w:t>
      </w:r>
    </w:p>
    <w:p w:rsidR="00F40A1C" w:rsidRPr="00F40A1C" w:rsidRDefault="00F40A1C" w:rsidP="00F40A1C">
      <w:pPr>
        <w:spacing w:line="360" w:lineRule="auto"/>
        <w:jc w:val="center"/>
        <w:rPr>
          <w:rFonts w:ascii="宋体" w:eastAsia="宋体" w:hAnsi="宋体" w:cs="Times New Roman"/>
          <w:color w:val="000000"/>
          <w:sz w:val="24"/>
          <w:szCs w:val="24"/>
        </w:rPr>
      </w:pPr>
    </w:p>
    <w:p w:rsidR="00F40A1C" w:rsidRPr="00F40A1C" w:rsidRDefault="00F40A1C" w:rsidP="00F40A1C">
      <w:pPr>
        <w:widowControl/>
        <w:spacing w:line="360" w:lineRule="auto"/>
        <w:jc w:val="center"/>
        <w:rPr>
          <w:rFonts w:ascii="宋体" w:eastAsia="宋体" w:hAnsi="宋体" w:cs="宋体"/>
          <w:b/>
          <w:bCs/>
          <w:kern w:val="0"/>
          <w:sz w:val="28"/>
          <w:szCs w:val="24"/>
        </w:rPr>
      </w:pPr>
    </w:p>
    <w:p w:rsidR="00F40A1C" w:rsidRPr="00F40A1C" w:rsidRDefault="00F40A1C" w:rsidP="00F40A1C">
      <w:pPr>
        <w:widowControl/>
        <w:spacing w:line="360" w:lineRule="auto"/>
        <w:jc w:val="center"/>
        <w:rPr>
          <w:rFonts w:ascii="宋体" w:eastAsia="宋体" w:hAnsi="宋体" w:cs="宋体"/>
          <w:b/>
          <w:bCs/>
          <w:kern w:val="0"/>
          <w:sz w:val="28"/>
          <w:szCs w:val="24"/>
        </w:rPr>
      </w:pPr>
    </w:p>
    <w:p w:rsidR="00F40A1C" w:rsidRPr="00F40A1C" w:rsidRDefault="00F40A1C" w:rsidP="00F40A1C">
      <w:pPr>
        <w:widowControl/>
        <w:spacing w:line="360" w:lineRule="auto"/>
        <w:jc w:val="center"/>
        <w:rPr>
          <w:rFonts w:ascii="宋体" w:eastAsia="宋体" w:hAnsi="宋体" w:cs="宋体"/>
          <w:b/>
          <w:bCs/>
          <w:kern w:val="0"/>
          <w:sz w:val="28"/>
          <w:szCs w:val="24"/>
        </w:rPr>
      </w:pPr>
    </w:p>
    <w:p w:rsidR="00F40A1C" w:rsidRPr="00F40A1C" w:rsidRDefault="00F40A1C" w:rsidP="00F40A1C">
      <w:pPr>
        <w:widowControl/>
        <w:spacing w:line="360" w:lineRule="auto"/>
        <w:jc w:val="center"/>
        <w:rPr>
          <w:rFonts w:ascii="宋体" w:eastAsia="宋体" w:hAnsi="宋体" w:cs="宋体"/>
          <w:b/>
          <w:bCs/>
          <w:kern w:val="0"/>
          <w:sz w:val="28"/>
          <w:szCs w:val="24"/>
        </w:rPr>
      </w:pPr>
    </w:p>
    <w:p w:rsidR="00F40A1C" w:rsidRPr="00F40A1C" w:rsidRDefault="00F40A1C" w:rsidP="00F40A1C">
      <w:pPr>
        <w:widowControl/>
        <w:spacing w:line="360" w:lineRule="auto"/>
        <w:jc w:val="center"/>
        <w:rPr>
          <w:rFonts w:ascii="宋体" w:eastAsia="宋体" w:hAnsi="宋体" w:cs="宋体"/>
          <w:b/>
          <w:kern w:val="0"/>
          <w:sz w:val="32"/>
          <w:szCs w:val="24"/>
        </w:rPr>
      </w:pPr>
      <w:r w:rsidRPr="00F40A1C">
        <w:rPr>
          <w:rFonts w:ascii="宋体" w:eastAsia="宋体" w:hAnsi="宋体" w:cs="宋体"/>
          <w:b/>
          <w:bCs/>
          <w:kern w:val="0"/>
          <w:sz w:val="32"/>
          <w:szCs w:val="24"/>
        </w:rPr>
        <w:t>第四单元</w:t>
      </w:r>
      <w:r w:rsidRPr="00F40A1C">
        <w:rPr>
          <w:rFonts w:ascii="宋体" w:eastAsia="宋体" w:hAnsi="宋体" w:cs="宋体" w:hint="eastAsia"/>
          <w:b/>
          <w:bCs/>
          <w:kern w:val="0"/>
          <w:sz w:val="32"/>
          <w:szCs w:val="24"/>
        </w:rPr>
        <w:t>知识重点</w:t>
      </w:r>
    </w:p>
    <w:p w:rsidR="00F40A1C" w:rsidRPr="00F40A1C" w:rsidRDefault="00F40A1C" w:rsidP="00F40A1C">
      <w:pPr>
        <w:widowControl/>
        <w:numPr>
          <w:ilvl w:val="0"/>
          <w:numId w:val="1"/>
        </w:numPr>
        <w:spacing w:line="360" w:lineRule="auto"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  <w:r w:rsidRPr="00F40A1C">
        <w:rPr>
          <w:rFonts w:ascii="宋体" w:eastAsia="宋体" w:hAnsi="宋体" w:cs="宋体"/>
          <w:bCs/>
          <w:kern w:val="0"/>
          <w:sz w:val="24"/>
          <w:szCs w:val="24"/>
        </w:rPr>
        <w:t>岩石观察记录方法：</w:t>
      </w:r>
    </w:p>
    <w:p w:rsidR="00F40A1C" w:rsidRPr="00F40A1C" w:rsidRDefault="00F40A1C" w:rsidP="00F40A1C">
      <w:pPr>
        <w:widowControl/>
        <w:spacing w:line="360" w:lineRule="auto"/>
        <w:ind w:left="3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0A1C">
        <w:rPr>
          <w:rFonts w:ascii="宋体" w:eastAsia="宋体" w:hAnsi="宋体" w:cs="宋体"/>
          <w:bCs/>
          <w:kern w:val="0"/>
          <w:sz w:val="24"/>
          <w:szCs w:val="24"/>
        </w:rPr>
        <w:t>用眼看、用手摸、用鼻子闻、用放大镜观察、岩石相互敲击、在岩石上滴稀盐酸等。</w:t>
      </w:r>
    </w:p>
    <w:p w:rsidR="00F40A1C" w:rsidRPr="00F40A1C" w:rsidRDefault="00F40A1C" w:rsidP="00F40A1C">
      <w:pPr>
        <w:widowControl/>
        <w:numPr>
          <w:ilvl w:val="0"/>
          <w:numId w:val="1"/>
        </w:numPr>
        <w:spacing w:line="360" w:lineRule="auto"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  <w:r w:rsidRPr="00F40A1C">
        <w:rPr>
          <w:rFonts w:ascii="宋体" w:eastAsia="宋体" w:hAnsi="宋体" w:cs="宋体"/>
          <w:bCs/>
          <w:kern w:val="0"/>
          <w:sz w:val="24"/>
          <w:szCs w:val="24"/>
        </w:rPr>
        <w:t>可以描述岩石特点的词语有：</w:t>
      </w:r>
    </w:p>
    <w:p w:rsidR="00F40A1C" w:rsidRPr="00F40A1C" w:rsidRDefault="00F40A1C" w:rsidP="00F40A1C">
      <w:pPr>
        <w:widowControl/>
        <w:spacing w:line="360" w:lineRule="auto"/>
        <w:ind w:left="3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0A1C">
        <w:rPr>
          <w:rFonts w:ascii="宋体" w:eastAsia="宋体" w:hAnsi="宋体" w:cs="宋体"/>
          <w:bCs/>
          <w:kern w:val="0"/>
          <w:sz w:val="24"/>
          <w:szCs w:val="24"/>
        </w:rPr>
        <w:t>光滑、粗糙、闪亮、暗淡、重的、轻的、透明、不透明、有小孔、有花纹等。</w:t>
      </w:r>
    </w:p>
    <w:p w:rsidR="00F40A1C" w:rsidRPr="00F40A1C" w:rsidRDefault="00F40A1C" w:rsidP="00F40A1C">
      <w:pPr>
        <w:widowControl/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0A1C">
        <w:rPr>
          <w:rFonts w:ascii="宋体" w:eastAsia="宋体" w:hAnsi="宋体" w:cs="宋体"/>
          <w:bCs/>
          <w:kern w:val="0"/>
          <w:sz w:val="24"/>
          <w:szCs w:val="24"/>
        </w:rPr>
        <w:t>3</w:t>
      </w:r>
      <w:r w:rsidRPr="00F40A1C">
        <w:rPr>
          <w:rFonts w:ascii="宋体" w:eastAsia="宋体" w:hAnsi="宋体" w:cs="宋体" w:hint="eastAsia"/>
          <w:bCs/>
          <w:kern w:val="0"/>
          <w:sz w:val="24"/>
          <w:szCs w:val="24"/>
        </w:rPr>
        <w:t>、</w:t>
      </w:r>
      <w:r w:rsidRPr="00F40A1C">
        <w:rPr>
          <w:rFonts w:ascii="宋体" w:eastAsia="宋体" w:hAnsi="宋体" w:cs="宋体"/>
          <w:bCs/>
          <w:kern w:val="0"/>
          <w:sz w:val="24"/>
          <w:szCs w:val="24"/>
        </w:rPr>
        <w:t>各种各样的岩石有什么相同和不同？我们能告诉别人什么是岩石，岩石是什么样子的吗？</w:t>
      </w:r>
    </w:p>
    <w:p w:rsidR="00F40A1C" w:rsidRPr="00F40A1C" w:rsidRDefault="00F40A1C" w:rsidP="00F40A1C">
      <w:pPr>
        <w:widowControl/>
        <w:spacing w:line="360" w:lineRule="auto"/>
        <w:ind w:left="480" w:hangingChars="200" w:hanging="480"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  <w:r w:rsidRPr="00F40A1C">
        <w:rPr>
          <w:rFonts w:ascii="宋体" w:eastAsia="宋体" w:hAnsi="宋体" w:cs="宋体"/>
          <w:bCs/>
          <w:kern w:val="0"/>
          <w:sz w:val="24"/>
          <w:szCs w:val="24"/>
        </w:rPr>
        <w:t>答：岩石是</w:t>
      </w:r>
      <w:r w:rsidRPr="00F40A1C">
        <w:rPr>
          <w:rFonts w:ascii="宋体" w:eastAsia="宋体" w:hAnsi="宋体" w:cs="宋体"/>
          <w:b/>
          <w:bCs/>
          <w:kern w:val="0"/>
          <w:sz w:val="24"/>
          <w:szCs w:val="24"/>
        </w:rPr>
        <w:t>天然的</w:t>
      </w:r>
      <w:r w:rsidRPr="00F40A1C">
        <w:rPr>
          <w:rFonts w:ascii="宋体" w:eastAsia="宋体" w:hAnsi="宋体" w:cs="宋体"/>
          <w:bCs/>
          <w:kern w:val="0"/>
          <w:sz w:val="24"/>
          <w:szCs w:val="24"/>
        </w:rPr>
        <w:t>，比较坚硬，它们在地球上广泛分布；岩石在颜色、软硬、轻重、表面有无花纹、光滑还是粗糙等方面是各种各样的。</w:t>
      </w:r>
    </w:p>
    <w:p w:rsidR="00F40A1C" w:rsidRPr="00F40A1C" w:rsidRDefault="00F40A1C" w:rsidP="00F40A1C">
      <w:pPr>
        <w:widowControl/>
        <w:spacing w:line="360" w:lineRule="auto"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 w:rsidRPr="00F40A1C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lastRenderedPageBreak/>
        <w:t>【注</w:t>
      </w:r>
      <w:r w:rsidRPr="00F40A1C">
        <w:rPr>
          <w:rFonts w:ascii="宋体" w:eastAsia="宋体" w:hAnsi="宋体" w:cs="宋体"/>
          <w:b/>
          <w:bCs/>
          <w:kern w:val="0"/>
          <w:sz w:val="24"/>
          <w:szCs w:val="24"/>
        </w:rPr>
        <w:t>：砖瓦为人工烧</w:t>
      </w:r>
      <w:r w:rsidRPr="00F40A1C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制而成</w:t>
      </w:r>
      <w:r w:rsidRPr="00F40A1C">
        <w:rPr>
          <w:rFonts w:ascii="宋体" w:eastAsia="宋体" w:hAnsi="宋体" w:cs="宋体"/>
          <w:b/>
          <w:bCs/>
          <w:kern w:val="0"/>
          <w:sz w:val="24"/>
          <w:szCs w:val="24"/>
        </w:rPr>
        <w:t>，不是岩石</w:t>
      </w:r>
      <w:r w:rsidRPr="00F40A1C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】</w:t>
      </w:r>
    </w:p>
    <w:p w:rsidR="00F40A1C" w:rsidRPr="00F40A1C" w:rsidRDefault="00F40A1C" w:rsidP="00F40A1C">
      <w:pPr>
        <w:widowControl/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0A1C">
        <w:rPr>
          <w:rFonts w:ascii="宋体" w:eastAsia="宋体" w:hAnsi="宋体" w:cs="宋体"/>
          <w:bCs/>
          <w:kern w:val="0"/>
          <w:sz w:val="24"/>
          <w:szCs w:val="24"/>
        </w:rPr>
        <w:t>4</w:t>
      </w:r>
      <w:r w:rsidRPr="00F40A1C">
        <w:rPr>
          <w:rFonts w:ascii="宋体" w:eastAsia="宋体" w:hAnsi="宋体" w:cs="宋体" w:hint="eastAsia"/>
          <w:bCs/>
          <w:kern w:val="0"/>
          <w:sz w:val="24"/>
          <w:szCs w:val="24"/>
        </w:rPr>
        <w:t>、</w:t>
      </w:r>
      <w:r w:rsidRPr="00F40A1C">
        <w:rPr>
          <w:rFonts w:ascii="宋体" w:eastAsia="宋体" w:hAnsi="宋体" w:cs="宋体"/>
          <w:bCs/>
          <w:kern w:val="0"/>
          <w:sz w:val="24"/>
          <w:szCs w:val="24"/>
        </w:rPr>
        <w:t>给岩石分类</w:t>
      </w:r>
      <w:r w:rsidRPr="00F40A1C">
        <w:rPr>
          <w:rFonts w:ascii="宋体" w:eastAsia="宋体" w:hAnsi="宋体" w:cs="宋体" w:hint="eastAsia"/>
          <w:bCs/>
          <w:kern w:val="0"/>
          <w:sz w:val="24"/>
          <w:szCs w:val="24"/>
        </w:rPr>
        <w:t>的</w:t>
      </w:r>
      <w:r w:rsidRPr="00F40A1C">
        <w:rPr>
          <w:rFonts w:ascii="宋体" w:eastAsia="宋体" w:hAnsi="宋体" w:cs="宋体"/>
          <w:bCs/>
          <w:kern w:val="0"/>
          <w:sz w:val="24"/>
          <w:szCs w:val="24"/>
        </w:rPr>
        <w:t>标准：大小</w:t>
      </w:r>
      <w:r w:rsidRPr="00F40A1C">
        <w:rPr>
          <w:rFonts w:ascii="宋体" w:eastAsia="宋体" w:hAnsi="宋体" w:cs="宋体" w:hint="eastAsia"/>
          <w:bCs/>
          <w:kern w:val="0"/>
          <w:sz w:val="24"/>
          <w:szCs w:val="24"/>
        </w:rPr>
        <w:t>、</w:t>
      </w:r>
      <w:r w:rsidRPr="00F40A1C">
        <w:rPr>
          <w:rFonts w:ascii="宋体" w:eastAsia="宋体" w:hAnsi="宋体" w:cs="宋体"/>
          <w:bCs/>
          <w:kern w:val="0"/>
          <w:sz w:val="24"/>
          <w:szCs w:val="24"/>
        </w:rPr>
        <w:t>形状、是否透明、按颜色、轻重、花纹等。</w:t>
      </w:r>
    </w:p>
    <w:p w:rsidR="00F40A1C" w:rsidRPr="00F40A1C" w:rsidRDefault="00F40A1C" w:rsidP="00F40A1C">
      <w:pPr>
        <w:widowControl/>
        <w:spacing w:line="360" w:lineRule="auto"/>
        <w:ind w:left="360" w:hangingChars="150" w:hanging="3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0A1C">
        <w:rPr>
          <w:rFonts w:ascii="宋体" w:eastAsia="宋体" w:hAnsi="宋体" w:cs="宋体" w:hint="eastAsia"/>
          <w:bCs/>
          <w:kern w:val="0"/>
          <w:sz w:val="24"/>
          <w:szCs w:val="24"/>
        </w:rPr>
        <w:t>5、</w:t>
      </w:r>
      <w:r w:rsidRPr="00F40A1C">
        <w:rPr>
          <w:rFonts w:ascii="宋体" w:eastAsia="宋体" w:hAnsi="宋体" w:cs="宋体"/>
          <w:b/>
          <w:bCs/>
          <w:kern w:val="0"/>
          <w:sz w:val="24"/>
          <w:szCs w:val="24"/>
        </w:rPr>
        <w:t>页岩、砂岩、石灰岩、砾岩、大理岩、花岗岩</w:t>
      </w:r>
      <w:r w:rsidRPr="00F40A1C">
        <w:rPr>
          <w:rFonts w:ascii="宋体" w:eastAsia="宋体" w:hAnsi="宋体" w:cs="宋体"/>
          <w:bCs/>
          <w:kern w:val="0"/>
          <w:sz w:val="24"/>
          <w:szCs w:val="24"/>
        </w:rPr>
        <w:t>等岩石是我们常见的岩石，他们在生产和生活中被人们广泛应用。</w:t>
      </w:r>
    </w:p>
    <w:p w:rsidR="00F40A1C" w:rsidRPr="00F40A1C" w:rsidRDefault="00F40A1C" w:rsidP="00F40A1C">
      <w:pPr>
        <w:widowControl/>
        <w:spacing w:line="360" w:lineRule="auto"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  <w:r w:rsidRPr="00F40A1C">
        <w:rPr>
          <w:rFonts w:ascii="宋体" w:eastAsia="宋体" w:hAnsi="宋体" w:cs="宋体" w:hint="eastAsia"/>
          <w:bCs/>
          <w:kern w:val="0"/>
          <w:sz w:val="24"/>
          <w:szCs w:val="24"/>
        </w:rPr>
        <w:t>6、</w:t>
      </w:r>
      <w:r w:rsidRPr="00F40A1C">
        <w:rPr>
          <w:rFonts w:ascii="宋体" w:eastAsia="宋体" w:hAnsi="宋体" w:cs="宋体"/>
          <w:bCs/>
          <w:kern w:val="0"/>
          <w:sz w:val="24"/>
          <w:szCs w:val="24"/>
        </w:rPr>
        <w:t>岩石</w:t>
      </w:r>
      <w:r w:rsidRPr="00856CAE">
        <w:rPr>
          <w:rFonts w:ascii="宋体" w:eastAsia="宋体" w:hAnsi="宋体" w:cs="宋体"/>
          <w:b/>
          <w:bCs/>
          <w:kern w:val="0"/>
          <w:sz w:val="24"/>
          <w:szCs w:val="24"/>
        </w:rPr>
        <w:t>颗粒的</w:t>
      </w:r>
      <w:r w:rsidRPr="00856CAE">
        <w:rPr>
          <w:rFonts w:ascii="宋体" w:eastAsia="宋体" w:hAnsi="宋体" w:cs="宋体"/>
          <w:b/>
          <w:bCs/>
          <w:kern w:val="0"/>
          <w:sz w:val="24"/>
          <w:szCs w:val="24"/>
          <w:u w:val="single"/>
        </w:rPr>
        <w:t>大小</w:t>
      </w:r>
      <w:r w:rsidRPr="00856CAE">
        <w:rPr>
          <w:rFonts w:ascii="宋体" w:eastAsia="宋体" w:hAnsi="宋体" w:cs="宋体"/>
          <w:b/>
          <w:bCs/>
          <w:kern w:val="0"/>
          <w:sz w:val="24"/>
          <w:szCs w:val="24"/>
        </w:rPr>
        <w:t>和</w:t>
      </w:r>
      <w:r w:rsidRPr="00856CAE">
        <w:rPr>
          <w:rFonts w:ascii="宋体" w:eastAsia="宋体" w:hAnsi="宋体" w:cs="宋体"/>
          <w:b/>
          <w:bCs/>
          <w:kern w:val="0"/>
          <w:sz w:val="24"/>
          <w:szCs w:val="24"/>
          <w:u w:val="single"/>
        </w:rPr>
        <w:t>结构</w:t>
      </w:r>
      <w:r w:rsidRPr="00F40A1C">
        <w:rPr>
          <w:rFonts w:ascii="宋体" w:eastAsia="宋体" w:hAnsi="宋体" w:cs="宋体"/>
          <w:bCs/>
          <w:kern w:val="0"/>
          <w:sz w:val="24"/>
          <w:szCs w:val="24"/>
        </w:rPr>
        <w:t>是鉴别岩石种类的重要特征。</w:t>
      </w:r>
    </w:p>
    <w:p w:rsidR="00F40A1C" w:rsidRPr="00F40A1C" w:rsidRDefault="00F40A1C" w:rsidP="00F40A1C">
      <w:pPr>
        <w:widowControl/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0A1C">
        <w:rPr>
          <w:rFonts w:ascii="宋体" w:eastAsia="宋体" w:hAnsi="宋体" w:cs="宋体" w:hint="eastAsia"/>
          <w:bCs/>
          <w:kern w:val="0"/>
          <w:sz w:val="24"/>
          <w:szCs w:val="24"/>
        </w:rPr>
        <w:t xml:space="preserve">  </w:t>
      </w:r>
      <w:r w:rsidRPr="00F40A1C">
        <w:rPr>
          <w:rFonts w:ascii="宋体" w:eastAsia="宋体" w:hAnsi="宋体" w:cs="宋体"/>
          <w:bCs/>
          <w:kern w:val="0"/>
          <w:sz w:val="24"/>
          <w:szCs w:val="24"/>
        </w:rPr>
        <w:t xml:space="preserve"> </w:t>
      </w:r>
      <w:r w:rsidRPr="00F40A1C">
        <w:rPr>
          <w:rFonts w:ascii="宋体" w:eastAsia="宋体" w:hAnsi="宋体" w:cs="宋体" w:hint="eastAsia"/>
          <w:bCs/>
          <w:kern w:val="0"/>
          <w:sz w:val="24"/>
          <w:szCs w:val="24"/>
        </w:rPr>
        <w:t>岩石</w:t>
      </w:r>
      <w:proofErr w:type="gramStart"/>
      <w:r w:rsidRPr="00F40A1C">
        <w:rPr>
          <w:rFonts w:ascii="宋体" w:eastAsia="宋体" w:hAnsi="宋体" w:cs="宋体"/>
          <w:bCs/>
          <w:kern w:val="0"/>
          <w:sz w:val="24"/>
          <w:szCs w:val="24"/>
        </w:rPr>
        <w:t>构造</w:t>
      </w:r>
      <w:r w:rsidRPr="00F40A1C">
        <w:rPr>
          <w:rFonts w:ascii="宋体" w:eastAsia="宋体" w:hAnsi="宋体" w:cs="宋体" w:hint="eastAsia"/>
          <w:bCs/>
          <w:kern w:val="0"/>
          <w:sz w:val="24"/>
          <w:szCs w:val="24"/>
        </w:rPr>
        <w:t>指</w:t>
      </w:r>
      <w:proofErr w:type="gramEnd"/>
      <w:r w:rsidRPr="00F40A1C">
        <w:rPr>
          <w:rFonts w:ascii="宋体" w:eastAsia="宋体" w:hAnsi="宋体" w:cs="宋体" w:hint="eastAsia"/>
          <w:bCs/>
          <w:kern w:val="0"/>
          <w:sz w:val="24"/>
          <w:szCs w:val="24"/>
        </w:rPr>
        <w:t>岩石</w:t>
      </w:r>
      <w:r w:rsidRPr="00F40A1C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有无</w:t>
      </w:r>
      <w:r w:rsidRPr="00F40A1C">
        <w:rPr>
          <w:rFonts w:ascii="宋体" w:eastAsia="宋体" w:hAnsi="宋体" w:cs="宋体" w:hint="eastAsia"/>
          <w:b/>
          <w:bCs/>
          <w:kern w:val="0"/>
          <w:sz w:val="24"/>
          <w:szCs w:val="24"/>
          <w:u w:val="single"/>
        </w:rPr>
        <w:t>层理</w:t>
      </w:r>
      <w:r w:rsidRPr="00F40A1C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、</w:t>
      </w:r>
      <w:r w:rsidRPr="00F40A1C">
        <w:rPr>
          <w:rFonts w:ascii="宋体" w:eastAsia="宋体" w:hAnsi="宋体" w:cs="宋体" w:hint="eastAsia"/>
          <w:b/>
          <w:bCs/>
          <w:kern w:val="0"/>
          <w:sz w:val="24"/>
          <w:szCs w:val="24"/>
          <w:u w:val="single"/>
        </w:rPr>
        <w:t>气孔</w:t>
      </w:r>
      <w:r w:rsidRPr="00F40A1C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、</w:t>
      </w:r>
      <w:r w:rsidRPr="00F40A1C">
        <w:rPr>
          <w:rFonts w:ascii="宋体" w:eastAsia="宋体" w:hAnsi="宋体" w:cs="宋体" w:hint="eastAsia"/>
          <w:b/>
          <w:bCs/>
          <w:kern w:val="0"/>
          <w:sz w:val="24"/>
          <w:szCs w:val="24"/>
          <w:u w:val="single"/>
        </w:rPr>
        <w:t>斑点</w:t>
      </w:r>
      <w:r w:rsidRPr="00F40A1C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、</w:t>
      </w:r>
      <w:r w:rsidRPr="00F40A1C">
        <w:rPr>
          <w:rFonts w:ascii="宋体" w:eastAsia="宋体" w:hAnsi="宋体" w:cs="宋体" w:hint="eastAsia"/>
          <w:b/>
          <w:bCs/>
          <w:kern w:val="0"/>
          <w:sz w:val="24"/>
          <w:szCs w:val="24"/>
          <w:u w:val="single"/>
        </w:rPr>
        <w:t>条纹</w:t>
      </w:r>
      <w:r w:rsidRPr="00F40A1C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、</w:t>
      </w:r>
      <w:r w:rsidRPr="00F40A1C">
        <w:rPr>
          <w:rFonts w:ascii="宋体" w:eastAsia="宋体" w:hAnsi="宋体" w:cs="宋体" w:hint="eastAsia"/>
          <w:b/>
          <w:bCs/>
          <w:kern w:val="0"/>
          <w:sz w:val="24"/>
          <w:szCs w:val="24"/>
          <w:u w:val="single"/>
        </w:rPr>
        <w:t>生物痕迹（化石）</w:t>
      </w:r>
      <w:r w:rsidRPr="00F40A1C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等</w:t>
      </w:r>
    </w:p>
    <w:p w:rsidR="00F40A1C" w:rsidRPr="00F40A1C" w:rsidRDefault="00F40A1C" w:rsidP="00F40A1C">
      <w:pPr>
        <w:widowControl/>
        <w:spacing w:line="360" w:lineRule="auto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F40A1C">
        <w:rPr>
          <w:rFonts w:ascii="宋体" w:eastAsia="宋体" w:hAnsi="宋体" w:cs="宋体" w:hint="eastAsia"/>
          <w:bCs/>
          <w:kern w:val="0"/>
          <w:sz w:val="24"/>
          <w:szCs w:val="24"/>
        </w:rPr>
        <w:t>7、</w:t>
      </w:r>
      <w:r w:rsidRPr="00F40A1C">
        <w:rPr>
          <w:rFonts w:ascii="宋体" w:eastAsia="宋体" w:hAnsi="宋体" w:cs="宋体"/>
          <w:bCs/>
          <w:kern w:val="0"/>
          <w:sz w:val="24"/>
          <w:szCs w:val="24"/>
        </w:rPr>
        <w:t>各种</w:t>
      </w:r>
      <w:r w:rsidRPr="00F40A1C">
        <w:rPr>
          <w:rFonts w:ascii="宋体" w:eastAsia="宋体" w:hAnsi="宋体" w:cs="宋体" w:hint="eastAsia"/>
          <w:bCs/>
          <w:kern w:val="0"/>
          <w:sz w:val="24"/>
          <w:szCs w:val="24"/>
        </w:rPr>
        <w:t>常见</w:t>
      </w:r>
      <w:r w:rsidRPr="00F40A1C">
        <w:rPr>
          <w:rFonts w:ascii="宋体" w:eastAsia="宋体" w:hAnsi="宋体" w:cs="宋体"/>
          <w:bCs/>
          <w:kern w:val="0"/>
          <w:sz w:val="24"/>
          <w:szCs w:val="24"/>
        </w:rPr>
        <w:t>的岩石的特点？</w:t>
      </w:r>
      <w:r w:rsidRPr="00F40A1C">
        <w:rPr>
          <w:rFonts w:ascii="宋体" w:eastAsia="宋体" w:hAnsi="宋体" w:cs="宋体" w:hint="eastAsia"/>
          <w:bCs/>
          <w:kern w:val="0"/>
          <w:sz w:val="24"/>
          <w:szCs w:val="24"/>
        </w:rPr>
        <w:t xml:space="preserve"> </w:t>
      </w:r>
      <w:r w:rsidR="007A696E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【</w:t>
      </w:r>
      <w:r w:rsidR="00F93717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每种</w:t>
      </w:r>
      <w:r w:rsidR="00F93717">
        <w:rPr>
          <w:rFonts w:ascii="宋体" w:eastAsia="宋体" w:hAnsi="宋体" w:cs="宋体"/>
          <w:b/>
          <w:bCs/>
          <w:kern w:val="0"/>
          <w:sz w:val="24"/>
          <w:szCs w:val="24"/>
        </w:rPr>
        <w:t>岩石</w:t>
      </w:r>
      <w:r w:rsidR="009B6BBF" w:rsidRPr="007A696E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主要</w:t>
      </w:r>
      <w:r w:rsidR="009B6BBF" w:rsidRPr="007A696E">
        <w:rPr>
          <w:rFonts w:ascii="宋体" w:eastAsia="宋体" w:hAnsi="宋体" w:cs="宋体"/>
          <w:b/>
          <w:bCs/>
          <w:kern w:val="0"/>
          <w:sz w:val="24"/>
          <w:szCs w:val="24"/>
        </w:rPr>
        <w:t>特征需要重点</w:t>
      </w:r>
      <w:r w:rsidR="00CC1D48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理解</w:t>
      </w:r>
      <w:r w:rsidR="009B6BBF" w:rsidRPr="007A696E">
        <w:rPr>
          <w:rFonts w:ascii="宋体" w:eastAsia="宋体" w:hAnsi="宋体" w:cs="宋体"/>
          <w:b/>
          <w:bCs/>
          <w:kern w:val="0"/>
          <w:sz w:val="24"/>
          <w:szCs w:val="24"/>
        </w:rPr>
        <w:t>记忆</w:t>
      </w:r>
      <w:r w:rsidR="007A696E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】</w:t>
      </w:r>
    </w:p>
    <w:p w:rsidR="00F40A1C" w:rsidRPr="00F40A1C" w:rsidRDefault="00F40A1C" w:rsidP="00F40A1C">
      <w:pPr>
        <w:widowControl/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0A1C">
        <w:rPr>
          <w:rFonts w:ascii="宋体" w:eastAsia="宋体" w:hAnsi="宋体" w:cs="宋体"/>
          <w:b/>
          <w:bCs/>
          <w:kern w:val="0"/>
          <w:sz w:val="24"/>
          <w:szCs w:val="24"/>
        </w:rPr>
        <w:t>花岗岩</w:t>
      </w:r>
      <w:r w:rsidRPr="00F40A1C">
        <w:rPr>
          <w:rFonts w:ascii="宋体" w:eastAsia="宋体" w:hAnsi="宋体" w:cs="宋体"/>
          <w:bCs/>
          <w:kern w:val="0"/>
          <w:sz w:val="24"/>
          <w:szCs w:val="24"/>
        </w:rPr>
        <w:t>：花斑状、由黑、白、肉红等颜色或无色透明的颗粒组成，颗粒较粗，粗糙，很坚硬。</w:t>
      </w:r>
    </w:p>
    <w:p w:rsidR="00856CAE" w:rsidRDefault="00856CAE" w:rsidP="00856CAE">
      <w:pPr>
        <w:widowControl/>
        <w:spacing w:line="360" w:lineRule="auto"/>
        <w:jc w:val="left"/>
        <w:rPr>
          <w:rFonts w:ascii="宋体" w:eastAsia="宋体" w:hAnsi="宋体" w:cs="宋体"/>
          <w:bCs/>
          <w:kern w:val="0"/>
          <w:sz w:val="24"/>
          <w:szCs w:val="24"/>
          <w:u w:val="single"/>
        </w:rPr>
      </w:pPr>
      <w:r w:rsidRPr="00F40A1C">
        <w:rPr>
          <w:rFonts w:ascii="宋体" w:eastAsia="宋体" w:hAnsi="宋体" w:cs="宋体"/>
          <w:b/>
          <w:bCs/>
          <w:kern w:val="0"/>
          <w:sz w:val="24"/>
          <w:szCs w:val="24"/>
        </w:rPr>
        <w:t>大理岩：</w:t>
      </w:r>
      <w:r w:rsidRPr="00F40A1C">
        <w:rPr>
          <w:rFonts w:ascii="宋体" w:eastAsia="宋体" w:hAnsi="宋体" w:cs="宋体" w:hint="eastAsia"/>
          <w:bCs/>
          <w:kern w:val="0"/>
          <w:sz w:val="24"/>
          <w:szCs w:val="24"/>
        </w:rPr>
        <w:t>晶莹闪亮</w:t>
      </w:r>
      <w:r w:rsidRPr="00F40A1C">
        <w:rPr>
          <w:rFonts w:ascii="宋体" w:eastAsia="宋体" w:hAnsi="宋体" w:cs="宋体"/>
          <w:bCs/>
          <w:kern w:val="0"/>
          <w:sz w:val="24"/>
          <w:szCs w:val="24"/>
        </w:rPr>
        <w:t>，白色或有条纹，</w:t>
      </w:r>
      <w:r w:rsidRPr="00F40A1C">
        <w:rPr>
          <w:rFonts w:ascii="宋体" w:eastAsia="宋体" w:hAnsi="宋体" w:cs="宋体"/>
          <w:bCs/>
          <w:kern w:val="0"/>
          <w:sz w:val="24"/>
          <w:szCs w:val="24"/>
          <w:u w:val="single"/>
        </w:rPr>
        <w:t>滴加稀盐酸或冒气泡</w:t>
      </w:r>
    </w:p>
    <w:p w:rsidR="00856CAE" w:rsidRDefault="00F40A1C" w:rsidP="00856CAE">
      <w:pPr>
        <w:widowControl/>
        <w:spacing w:line="360" w:lineRule="auto"/>
        <w:jc w:val="left"/>
        <w:rPr>
          <w:rFonts w:ascii="宋体" w:eastAsia="宋体" w:hAnsi="宋体" w:cs="宋体"/>
          <w:bCs/>
          <w:kern w:val="0"/>
          <w:sz w:val="24"/>
          <w:szCs w:val="24"/>
          <w:u w:val="single"/>
        </w:rPr>
      </w:pPr>
      <w:r w:rsidRPr="00F40A1C">
        <w:rPr>
          <w:rFonts w:ascii="宋体" w:eastAsia="宋体" w:hAnsi="宋体" w:cs="宋体"/>
          <w:b/>
          <w:bCs/>
          <w:kern w:val="0"/>
          <w:sz w:val="24"/>
          <w:szCs w:val="24"/>
        </w:rPr>
        <w:t>石灰岩：</w:t>
      </w:r>
      <w:r w:rsidRPr="00F40A1C">
        <w:rPr>
          <w:rFonts w:ascii="宋体" w:eastAsia="宋体" w:hAnsi="宋体" w:cs="宋体" w:hint="eastAsia"/>
          <w:bCs/>
          <w:kern w:val="0"/>
          <w:sz w:val="24"/>
          <w:szCs w:val="24"/>
          <w:u w:val="single"/>
        </w:rPr>
        <w:t>滴加</w:t>
      </w:r>
      <w:r w:rsidRPr="00F40A1C">
        <w:rPr>
          <w:rFonts w:ascii="宋体" w:eastAsia="宋体" w:hAnsi="宋体" w:cs="宋体"/>
          <w:bCs/>
          <w:kern w:val="0"/>
          <w:sz w:val="24"/>
          <w:szCs w:val="24"/>
          <w:u w:val="single"/>
        </w:rPr>
        <w:t>稀盐酸会冒气泡</w:t>
      </w:r>
    </w:p>
    <w:p w:rsidR="00F40A1C" w:rsidRPr="00856CAE" w:rsidRDefault="00856CAE" w:rsidP="00F40A1C">
      <w:pPr>
        <w:widowControl/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0A1C">
        <w:rPr>
          <w:rFonts w:ascii="宋体" w:eastAsia="宋体" w:hAnsi="宋体" w:cs="宋体"/>
          <w:b/>
          <w:bCs/>
          <w:kern w:val="0"/>
          <w:sz w:val="24"/>
          <w:szCs w:val="24"/>
        </w:rPr>
        <w:t>砾石：</w:t>
      </w:r>
      <w:r w:rsidRPr="00F40A1C">
        <w:rPr>
          <w:rFonts w:ascii="宋体" w:eastAsia="宋体" w:hAnsi="宋体" w:cs="宋体" w:hint="eastAsia"/>
          <w:bCs/>
          <w:kern w:val="0"/>
          <w:sz w:val="24"/>
          <w:szCs w:val="24"/>
        </w:rPr>
        <w:t>岩石</w:t>
      </w:r>
      <w:r w:rsidRPr="00F40A1C">
        <w:rPr>
          <w:rFonts w:ascii="宋体" w:eastAsia="宋体" w:hAnsi="宋体" w:cs="宋体"/>
          <w:bCs/>
          <w:kern w:val="0"/>
          <w:sz w:val="24"/>
          <w:szCs w:val="24"/>
        </w:rPr>
        <w:t>的颗粒是小石子或卵石</w:t>
      </w:r>
    </w:p>
    <w:p w:rsidR="00F40A1C" w:rsidRPr="00F40A1C" w:rsidRDefault="00F40A1C" w:rsidP="00F40A1C">
      <w:pPr>
        <w:widowControl/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0A1C">
        <w:rPr>
          <w:rFonts w:ascii="宋体" w:eastAsia="宋体" w:hAnsi="宋体" w:cs="宋体"/>
          <w:b/>
          <w:bCs/>
          <w:kern w:val="0"/>
          <w:sz w:val="24"/>
          <w:szCs w:val="24"/>
        </w:rPr>
        <w:t>砂岩：</w:t>
      </w:r>
      <w:r w:rsidRPr="00F40A1C">
        <w:rPr>
          <w:rFonts w:ascii="宋体" w:eastAsia="宋体" w:hAnsi="宋体" w:cs="宋体" w:hint="eastAsia"/>
          <w:bCs/>
          <w:kern w:val="0"/>
          <w:sz w:val="24"/>
          <w:szCs w:val="24"/>
        </w:rPr>
        <w:t>岩石</w:t>
      </w:r>
      <w:r w:rsidRPr="00F40A1C">
        <w:rPr>
          <w:rFonts w:ascii="宋体" w:eastAsia="宋体" w:hAnsi="宋体" w:cs="宋体"/>
          <w:bCs/>
          <w:kern w:val="0"/>
          <w:sz w:val="24"/>
          <w:szCs w:val="24"/>
        </w:rPr>
        <w:t>颗粒粗</w:t>
      </w:r>
      <w:r w:rsidRPr="00F40A1C">
        <w:rPr>
          <w:rFonts w:ascii="宋体" w:eastAsia="宋体" w:hAnsi="宋体" w:cs="宋体" w:hint="eastAsia"/>
          <w:bCs/>
          <w:kern w:val="0"/>
          <w:sz w:val="24"/>
          <w:szCs w:val="24"/>
        </w:rPr>
        <w:t>或</w:t>
      </w:r>
      <w:r w:rsidRPr="00F40A1C">
        <w:rPr>
          <w:rFonts w:ascii="宋体" w:eastAsia="宋体" w:hAnsi="宋体" w:cs="宋体"/>
          <w:bCs/>
          <w:kern w:val="0"/>
          <w:sz w:val="24"/>
          <w:szCs w:val="24"/>
        </w:rPr>
        <w:t>中等，结合</w:t>
      </w:r>
      <w:r w:rsidRPr="00F40A1C">
        <w:rPr>
          <w:rFonts w:ascii="宋体" w:eastAsia="宋体" w:hAnsi="宋体" w:cs="宋体"/>
          <w:b/>
          <w:bCs/>
          <w:kern w:val="0"/>
          <w:sz w:val="24"/>
          <w:szCs w:val="24"/>
        </w:rPr>
        <w:t>松散</w:t>
      </w:r>
    </w:p>
    <w:p w:rsidR="00F40A1C" w:rsidRPr="00F40A1C" w:rsidRDefault="00F40A1C" w:rsidP="00F40A1C">
      <w:pPr>
        <w:widowControl/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0A1C">
        <w:rPr>
          <w:rFonts w:ascii="宋体" w:eastAsia="宋体" w:hAnsi="宋体" w:cs="宋体"/>
          <w:b/>
          <w:bCs/>
          <w:kern w:val="0"/>
          <w:sz w:val="24"/>
          <w:szCs w:val="24"/>
        </w:rPr>
        <w:t>页岩：</w:t>
      </w:r>
      <w:r w:rsidRPr="00F40A1C">
        <w:rPr>
          <w:rFonts w:ascii="宋体" w:eastAsia="宋体" w:hAnsi="宋体" w:cs="宋体" w:hint="eastAsia"/>
          <w:bCs/>
          <w:kern w:val="0"/>
          <w:sz w:val="24"/>
          <w:szCs w:val="24"/>
        </w:rPr>
        <w:t>有（像</w:t>
      </w:r>
      <w:r w:rsidRPr="00F40A1C">
        <w:rPr>
          <w:rFonts w:ascii="宋体" w:eastAsia="宋体" w:hAnsi="宋体" w:cs="宋体"/>
          <w:bCs/>
          <w:kern w:val="0"/>
          <w:sz w:val="24"/>
          <w:szCs w:val="24"/>
        </w:rPr>
        <w:t>书页一样的</w:t>
      </w:r>
      <w:r w:rsidRPr="00F40A1C">
        <w:rPr>
          <w:rFonts w:ascii="宋体" w:eastAsia="宋体" w:hAnsi="宋体" w:cs="宋体" w:hint="eastAsia"/>
          <w:bCs/>
          <w:kern w:val="0"/>
          <w:sz w:val="24"/>
          <w:szCs w:val="24"/>
        </w:rPr>
        <w:t>）</w:t>
      </w:r>
      <w:r w:rsidRPr="00F40A1C">
        <w:rPr>
          <w:rFonts w:ascii="宋体" w:eastAsia="宋体" w:hAnsi="宋体" w:cs="宋体"/>
          <w:bCs/>
          <w:kern w:val="0"/>
          <w:sz w:val="24"/>
          <w:szCs w:val="24"/>
        </w:rPr>
        <w:t>层理构造</w:t>
      </w:r>
      <w:r w:rsidR="00856CAE">
        <w:rPr>
          <w:rFonts w:ascii="宋体" w:eastAsia="宋体" w:hAnsi="宋体" w:cs="宋体" w:hint="eastAsia"/>
          <w:bCs/>
          <w:kern w:val="0"/>
          <w:sz w:val="24"/>
          <w:szCs w:val="24"/>
        </w:rPr>
        <w:t>，</w:t>
      </w:r>
      <w:r w:rsidR="00856CAE">
        <w:rPr>
          <w:rFonts w:ascii="宋体" w:eastAsia="宋体" w:hAnsi="宋体" w:cs="宋体"/>
          <w:bCs/>
          <w:kern w:val="0"/>
          <w:sz w:val="24"/>
          <w:szCs w:val="24"/>
        </w:rPr>
        <w:t>敲击无</w:t>
      </w:r>
      <w:r w:rsidR="00856CAE">
        <w:rPr>
          <w:rFonts w:ascii="宋体" w:eastAsia="宋体" w:hAnsi="宋体" w:cs="宋体" w:hint="eastAsia"/>
          <w:bCs/>
          <w:kern w:val="0"/>
          <w:sz w:val="24"/>
          <w:szCs w:val="24"/>
        </w:rPr>
        <w:t>砰声</w:t>
      </w:r>
    </w:p>
    <w:p w:rsidR="00F40A1C" w:rsidRPr="00F40A1C" w:rsidRDefault="00F40A1C" w:rsidP="00F40A1C">
      <w:pPr>
        <w:widowControl/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0A1C">
        <w:rPr>
          <w:rFonts w:ascii="宋体" w:eastAsia="宋体" w:hAnsi="宋体" w:cs="宋体"/>
          <w:b/>
          <w:bCs/>
          <w:kern w:val="0"/>
          <w:sz w:val="24"/>
          <w:szCs w:val="24"/>
        </w:rPr>
        <w:t>板岩：</w:t>
      </w:r>
      <w:r w:rsidRPr="00F40A1C">
        <w:rPr>
          <w:rFonts w:ascii="宋体" w:eastAsia="宋体" w:hAnsi="宋体" w:cs="宋体" w:hint="eastAsia"/>
          <w:bCs/>
          <w:kern w:val="0"/>
          <w:sz w:val="24"/>
          <w:szCs w:val="24"/>
        </w:rPr>
        <w:t>一般</w:t>
      </w:r>
      <w:r w:rsidRPr="00F40A1C">
        <w:rPr>
          <w:rFonts w:ascii="宋体" w:eastAsia="宋体" w:hAnsi="宋体" w:cs="宋体"/>
          <w:bCs/>
          <w:kern w:val="0"/>
          <w:sz w:val="24"/>
          <w:szCs w:val="24"/>
        </w:rPr>
        <w:t>有</w:t>
      </w:r>
      <w:r w:rsidRPr="00F40A1C">
        <w:rPr>
          <w:rFonts w:ascii="宋体" w:eastAsia="宋体" w:hAnsi="宋体" w:cs="宋体" w:hint="eastAsia"/>
          <w:bCs/>
          <w:kern w:val="0"/>
          <w:sz w:val="24"/>
          <w:szCs w:val="24"/>
        </w:rPr>
        <w:t>层理</w:t>
      </w:r>
      <w:r w:rsidRPr="00F40A1C">
        <w:rPr>
          <w:rFonts w:ascii="宋体" w:eastAsia="宋体" w:hAnsi="宋体" w:cs="宋体"/>
          <w:bCs/>
          <w:kern w:val="0"/>
          <w:sz w:val="24"/>
          <w:szCs w:val="24"/>
        </w:rPr>
        <w:t>，</w:t>
      </w:r>
      <w:r w:rsidRPr="00F40A1C">
        <w:rPr>
          <w:rFonts w:ascii="宋体" w:eastAsia="宋体" w:hAnsi="宋体" w:cs="宋体" w:hint="eastAsia"/>
          <w:bCs/>
          <w:kern w:val="0"/>
          <w:sz w:val="24"/>
          <w:szCs w:val="24"/>
        </w:rPr>
        <w:t>互相</w:t>
      </w:r>
      <w:r w:rsidRPr="00F40A1C">
        <w:rPr>
          <w:rFonts w:ascii="宋体" w:eastAsia="宋体" w:hAnsi="宋体" w:cs="宋体"/>
          <w:bCs/>
          <w:kern w:val="0"/>
          <w:sz w:val="24"/>
          <w:szCs w:val="24"/>
        </w:rPr>
        <w:t>敲击</w:t>
      </w:r>
      <w:r w:rsidRPr="00F40A1C">
        <w:rPr>
          <w:rFonts w:ascii="宋体" w:eastAsia="宋体" w:hAnsi="宋体" w:cs="宋体"/>
          <w:b/>
          <w:bCs/>
          <w:kern w:val="0"/>
          <w:sz w:val="24"/>
          <w:szCs w:val="24"/>
        </w:rPr>
        <w:t>声音清脆</w:t>
      </w:r>
    </w:p>
    <w:p w:rsidR="00F40A1C" w:rsidRPr="00F40A1C" w:rsidRDefault="00F40A1C" w:rsidP="00F40A1C">
      <w:pPr>
        <w:widowControl/>
        <w:spacing w:line="360" w:lineRule="auto"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</w:p>
    <w:p w:rsidR="00F40A1C" w:rsidRPr="00F40A1C" w:rsidRDefault="00F40A1C" w:rsidP="00F40A1C">
      <w:pPr>
        <w:widowControl/>
        <w:spacing w:line="360" w:lineRule="auto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F40A1C"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>
            <wp:extent cx="3876675" cy="2886075"/>
            <wp:effectExtent l="0" t="0" r="9525" b="9525"/>
            <wp:docPr id="1" name="图片 1" descr="QQ截图20170619184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QQ截图2017061918423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A1C" w:rsidRPr="00F40A1C" w:rsidRDefault="00F40A1C" w:rsidP="00F40A1C">
      <w:pPr>
        <w:widowControl/>
        <w:spacing w:line="360" w:lineRule="auto"/>
        <w:ind w:left="360" w:hangingChars="150" w:hanging="3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0A1C">
        <w:rPr>
          <w:rFonts w:ascii="宋体" w:eastAsia="宋体" w:hAnsi="宋体" w:cs="宋体" w:hint="eastAsia"/>
          <w:bCs/>
          <w:kern w:val="0"/>
          <w:sz w:val="24"/>
          <w:szCs w:val="24"/>
        </w:rPr>
        <w:t>8、</w:t>
      </w:r>
      <w:r w:rsidRPr="00F40A1C">
        <w:rPr>
          <w:rFonts w:ascii="宋体" w:eastAsia="宋体" w:hAnsi="宋体" w:cs="宋体"/>
          <w:bCs/>
          <w:kern w:val="0"/>
          <w:sz w:val="24"/>
          <w:szCs w:val="24"/>
        </w:rPr>
        <w:t>石英、长石和云母都是自然界的矿物。矿物在自然界中很少单独存在，通常都是几种混合在一起组成岩石。</w:t>
      </w:r>
      <w:r w:rsidRPr="00F40A1C">
        <w:rPr>
          <w:rFonts w:ascii="宋体" w:eastAsia="宋体" w:hAnsi="宋体" w:cs="宋体"/>
          <w:b/>
          <w:bCs/>
          <w:kern w:val="0"/>
          <w:sz w:val="24"/>
          <w:szCs w:val="24"/>
        </w:rPr>
        <w:t>花岗岩是由石英、长石和云母组成的</w:t>
      </w:r>
      <w:r w:rsidRPr="00F40A1C">
        <w:rPr>
          <w:rFonts w:ascii="宋体" w:eastAsia="宋体" w:hAnsi="宋体" w:cs="宋体"/>
          <w:bCs/>
          <w:kern w:val="0"/>
          <w:sz w:val="24"/>
          <w:szCs w:val="24"/>
        </w:rPr>
        <w:t>。</w:t>
      </w:r>
    </w:p>
    <w:p w:rsidR="00F40A1C" w:rsidRPr="00F40A1C" w:rsidRDefault="00F40A1C" w:rsidP="00F40A1C">
      <w:pPr>
        <w:widowControl/>
        <w:spacing w:line="360" w:lineRule="auto"/>
        <w:ind w:left="360" w:hangingChars="150" w:hanging="3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0A1C">
        <w:rPr>
          <w:rFonts w:ascii="宋体" w:eastAsia="宋体" w:hAnsi="宋体" w:cs="宋体" w:hint="eastAsia"/>
          <w:bCs/>
          <w:kern w:val="0"/>
          <w:sz w:val="24"/>
          <w:szCs w:val="24"/>
        </w:rPr>
        <w:lastRenderedPageBreak/>
        <w:t>9、</w:t>
      </w:r>
      <w:r w:rsidRPr="00F40A1C">
        <w:rPr>
          <w:rFonts w:ascii="宋体" w:eastAsia="宋体" w:hAnsi="宋体" w:cs="宋体"/>
          <w:bCs/>
          <w:kern w:val="0"/>
          <w:sz w:val="24"/>
          <w:szCs w:val="24"/>
        </w:rPr>
        <w:t>世界上已发现的矿物近</w:t>
      </w:r>
      <w:r w:rsidRPr="00F40A1C">
        <w:rPr>
          <w:rFonts w:ascii="宋体" w:eastAsia="宋体" w:hAnsi="宋体" w:cs="宋体"/>
          <w:b/>
          <w:bCs/>
          <w:kern w:val="0"/>
          <w:sz w:val="24"/>
          <w:szCs w:val="24"/>
        </w:rPr>
        <w:t>4000种</w:t>
      </w:r>
      <w:r w:rsidRPr="00F40A1C">
        <w:rPr>
          <w:rFonts w:ascii="宋体" w:eastAsia="宋体" w:hAnsi="宋体" w:cs="宋体"/>
          <w:bCs/>
          <w:kern w:val="0"/>
          <w:sz w:val="24"/>
          <w:szCs w:val="24"/>
        </w:rPr>
        <w:t>。我们身边有许多矿物制成的物品，比如：我们吃的石盐，点豆腐用的石膏，做铅笔芯用的石墨，中药用的雄黄，做首饰的金、银和钻石等。</w:t>
      </w:r>
    </w:p>
    <w:p w:rsidR="00F40A1C" w:rsidRPr="00F40A1C" w:rsidRDefault="00F40A1C" w:rsidP="00F40A1C">
      <w:pPr>
        <w:widowControl/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0A1C">
        <w:rPr>
          <w:rFonts w:ascii="宋体" w:eastAsia="宋体" w:hAnsi="宋体" w:cs="宋体" w:hint="eastAsia"/>
          <w:bCs/>
          <w:kern w:val="0"/>
          <w:sz w:val="24"/>
          <w:szCs w:val="24"/>
        </w:rPr>
        <w:t>10、</w:t>
      </w:r>
      <w:r w:rsidRPr="00F40A1C">
        <w:rPr>
          <w:rFonts w:ascii="宋体" w:eastAsia="宋体" w:hAnsi="宋体" w:cs="宋体"/>
          <w:b/>
          <w:bCs/>
          <w:kern w:val="0"/>
          <w:sz w:val="24"/>
          <w:szCs w:val="24"/>
        </w:rPr>
        <w:t>矿物和岩石有什么不同</w:t>
      </w:r>
      <w:r w:rsidRPr="00F40A1C">
        <w:rPr>
          <w:rFonts w:ascii="宋体" w:eastAsia="宋体" w:hAnsi="宋体" w:cs="宋体"/>
          <w:bCs/>
          <w:kern w:val="0"/>
          <w:sz w:val="24"/>
          <w:szCs w:val="24"/>
        </w:rPr>
        <w:t>？</w:t>
      </w:r>
    </w:p>
    <w:p w:rsidR="00F40A1C" w:rsidRPr="00F40A1C" w:rsidRDefault="00F40A1C" w:rsidP="00F40A1C">
      <w:pPr>
        <w:widowControl/>
        <w:spacing w:line="360" w:lineRule="auto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0A1C">
        <w:rPr>
          <w:rFonts w:ascii="宋体" w:eastAsia="宋体" w:hAnsi="宋体" w:cs="宋体"/>
          <w:bCs/>
          <w:kern w:val="0"/>
          <w:sz w:val="24"/>
          <w:szCs w:val="24"/>
        </w:rPr>
        <w:t>矿物是由一种物质组成，而岩石是由几种矿物混杂在一起组成的。</w:t>
      </w:r>
    </w:p>
    <w:p w:rsidR="00F40A1C" w:rsidRPr="00F40A1C" w:rsidRDefault="00F40A1C" w:rsidP="00F40A1C">
      <w:pPr>
        <w:widowControl/>
        <w:spacing w:line="360" w:lineRule="auto"/>
        <w:ind w:left="480" w:hangingChars="200" w:hanging="480"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  <w:r w:rsidRPr="00F40A1C">
        <w:rPr>
          <w:rFonts w:ascii="宋体" w:eastAsia="宋体" w:hAnsi="宋体" w:cs="宋体" w:hint="eastAsia"/>
          <w:bCs/>
          <w:kern w:val="0"/>
          <w:sz w:val="24"/>
          <w:szCs w:val="24"/>
        </w:rPr>
        <w:t>11、</w:t>
      </w:r>
      <w:r w:rsidRPr="00F40A1C">
        <w:rPr>
          <w:rFonts w:ascii="宋体" w:eastAsia="宋体" w:hAnsi="宋体" w:cs="宋体"/>
          <w:bCs/>
          <w:kern w:val="0"/>
          <w:sz w:val="24"/>
          <w:szCs w:val="24"/>
          <w:bdr w:val="single" w:sz="4" w:space="0" w:color="auto"/>
        </w:rPr>
        <w:t>颜色</w:t>
      </w:r>
      <w:r w:rsidRPr="00F40A1C">
        <w:rPr>
          <w:rFonts w:ascii="宋体" w:eastAsia="宋体" w:hAnsi="宋体" w:cs="宋体"/>
          <w:bCs/>
          <w:kern w:val="0"/>
          <w:sz w:val="24"/>
          <w:szCs w:val="24"/>
        </w:rPr>
        <w:t>是</w:t>
      </w:r>
      <w:r w:rsidRPr="00F40A1C">
        <w:rPr>
          <w:rFonts w:ascii="宋体" w:eastAsia="宋体" w:hAnsi="宋体" w:cs="宋体"/>
          <w:b/>
          <w:bCs/>
          <w:kern w:val="0"/>
          <w:sz w:val="24"/>
          <w:szCs w:val="24"/>
        </w:rPr>
        <w:t>最容易观察到</w:t>
      </w:r>
      <w:r w:rsidRPr="00F40A1C">
        <w:rPr>
          <w:rFonts w:ascii="宋体" w:eastAsia="宋体" w:hAnsi="宋体" w:cs="宋体"/>
          <w:bCs/>
          <w:kern w:val="0"/>
          <w:sz w:val="24"/>
          <w:szCs w:val="24"/>
        </w:rPr>
        <w:t>的矿物的特征，也是辨认矿物的重要根据之一。有些矿物以颜色命名。</w:t>
      </w:r>
    </w:p>
    <w:p w:rsidR="00F40A1C" w:rsidRPr="00F40A1C" w:rsidRDefault="00F40A1C" w:rsidP="00F40A1C">
      <w:pPr>
        <w:widowControl/>
        <w:spacing w:line="360" w:lineRule="auto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0A1C">
        <w:rPr>
          <w:rFonts w:ascii="宋体" w:eastAsia="宋体" w:hAnsi="宋体" w:cs="宋体"/>
          <w:bCs/>
          <w:kern w:val="0"/>
          <w:sz w:val="24"/>
          <w:szCs w:val="24"/>
        </w:rPr>
        <w:t>有的矿物具有多种颜色，有些矿物具有相似的颜色。</w:t>
      </w:r>
    </w:p>
    <w:p w:rsidR="00F40A1C" w:rsidRPr="00F40A1C" w:rsidRDefault="00F40A1C" w:rsidP="00F40A1C">
      <w:pPr>
        <w:widowControl/>
        <w:spacing w:line="360" w:lineRule="auto"/>
        <w:ind w:leftChars="200" w:left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0A1C">
        <w:rPr>
          <w:rFonts w:ascii="宋体" w:eastAsia="宋体" w:hAnsi="宋体" w:cs="宋体"/>
          <w:bCs/>
          <w:kern w:val="0"/>
          <w:sz w:val="24"/>
          <w:szCs w:val="24"/>
        </w:rPr>
        <w:t>矿物的颜色、条痕、硬度是识别矿物的重要依据，</w:t>
      </w:r>
      <w:r w:rsidRPr="00F40A1C">
        <w:rPr>
          <w:rFonts w:ascii="宋体" w:eastAsia="宋体" w:hAnsi="宋体" w:cs="宋体"/>
          <w:b/>
          <w:bCs/>
          <w:kern w:val="0"/>
          <w:sz w:val="24"/>
          <w:szCs w:val="24"/>
        </w:rPr>
        <w:t>矿物的条痕比矿物的外表颜色更可靠</w:t>
      </w:r>
      <w:r w:rsidRPr="00F40A1C">
        <w:rPr>
          <w:rFonts w:ascii="宋体" w:eastAsia="宋体" w:hAnsi="宋体" w:cs="宋体"/>
          <w:bCs/>
          <w:kern w:val="0"/>
          <w:sz w:val="24"/>
          <w:szCs w:val="24"/>
        </w:rPr>
        <w:t>。</w:t>
      </w:r>
    </w:p>
    <w:p w:rsidR="00F40A1C" w:rsidRPr="00F40A1C" w:rsidRDefault="00F40A1C" w:rsidP="00F40A1C">
      <w:pPr>
        <w:widowControl/>
        <w:spacing w:line="360" w:lineRule="auto"/>
        <w:ind w:left="360" w:hangingChars="150" w:hanging="360"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  <w:r w:rsidRPr="00F40A1C">
        <w:rPr>
          <w:rFonts w:ascii="宋体" w:eastAsia="宋体" w:hAnsi="宋体" w:cs="宋体" w:hint="eastAsia"/>
          <w:bCs/>
          <w:kern w:val="0"/>
          <w:sz w:val="24"/>
          <w:szCs w:val="24"/>
        </w:rPr>
        <w:t>12、</w:t>
      </w:r>
      <w:r w:rsidRPr="00F40A1C">
        <w:rPr>
          <w:rFonts w:ascii="宋体" w:eastAsia="宋体" w:hAnsi="宋体" w:cs="宋体"/>
          <w:bCs/>
          <w:kern w:val="0"/>
          <w:sz w:val="24"/>
          <w:szCs w:val="24"/>
        </w:rPr>
        <w:t>比较矿物的软硬可以用</w:t>
      </w:r>
      <w:r w:rsidRPr="00F40A1C">
        <w:rPr>
          <w:rFonts w:ascii="宋体" w:eastAsia="宋体" w:hAnsi="宋体" w:cs="宋体"/>
          <w:b/>
          <w:bCs/>
          <w:kern w:val="0"/>
          <w:sz w:val="24"/>
          <w:szCs w:val="24"/>
        </w:rPr>
        <w:t>相互</w:t>
      </w:r>
      <w:proofErr w:type="gramStart"/>
      <w:r w:rsidRPr="00F40A1C">
        <w:rPr>
          <w:rFonts w:ascii="宋体" w:eastAsia="宋体" w:hAnsi="宋体" w:cs="宋体"/>
          <w:b/>
          <w:bCs/>
          <w:kern w:val="0"/>
          <w:sz w:val="24"/>
          <w:szCs w:val="24"/>
        </w:rPr>
        <w:t>刻划</w:t>
      </w:r>
      <w:proofErr w:type="gramEnd"/>
      <w:r w:rsidRPr="00F40A1C">
        <w:rPr>
          <w:rFonts w:ascii="宋体" w:eastAsia="宋体" w:hAnsi="宋体" w:cs="宋体"/>
          <w:bCs/>
          <w:kern w:val="0"/>
          <w:sz w:val="24"/>
          <w:szCs w:val="24"/>
        </w:rPr>
        <w:t>的方法。</w:t>
      </w:r>
      <w:r w:rsidRPr="00F40A1C">
        <w:rPr>
          <w:rFonts w:ascii="宋体" w:eastAsia="宋体" w:hAnsi="宋体" w:cs="宋体" w:hint="eastAsia"/>
          <w:bCs/>
          <w:kern w:val="0"/>
          <w:sz w:val="24"/>
          <w:szCs w:val="24"/>
        </w:rPr>
        <w:t>也可以</w:t>
      </w:r>
      <w:r w:rsidRPr="00F40A1C">
        <w:rPr>
          <w:rFonts w:ascii="宋体" w:eastAsia="宋体" w:hAnsi="宋体" w:cs="宋体"/>
          <w:bCs/>
          <w:kern w:val="0"/>
          <w:sz w:val="24"/>
          <w:szCs w:val="24"/>
        </w:rPr>
        <w:t>借助其他工具：</w:t>
      </w:r>
      <w:r w:rsidRPr="00F40A1C">
        <w:rPr>
          <w:rFonts w:ascii="宋体" w:eastAsia="宋体" w:hAnsi="宋体" w:cs="宋体"/>
          <w:b/>
          <w:bCs/>
          <w:kern w:val="0"/>
          <w:sz w:val="24"/>
          <w:szCs w:val="24"/>
        </w:rPr>
        <w:t>指甲、</w:t>
      </w:r>
      <w:r w:rsidRPr="00F40A1C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小刀</w:t>
      </w:r>
      <w:r w:rsidRPr="00F40A1C">
        <w:rPr>
          <w:rFonts w:ascii="宋体" w:eastAsia="宋体" w:hAnsi="宋体" w:cs="宋体"/>
          <w:b/>
          <w:bCs/>
          <w:kern w:val="0"/>
          <w:sz w:val="24"/>
          <w:szCs w:val="24"/>
        </w:rPr>
        <w:t>、铜钥匙</w:t>
      </w:r>
      <w:r w:rsidRPr="00F40A1C">
        <w:rPr>
          <w:rFonts w:ascii="宋体" w:eastAsia="宋体" w:hAnsi="宋体" w:cs="宋体" w:hint="eastAsia"/>
          <w:bCs/>
          <w:kern w:val="0"/>
          <w:sz w:val="24"/>
          <w:szCs w:val="24"/>
        </w:rPr>
        <w:t>。</w:t>
      </w:r>
    </w:p>
    <w:p w:rsidR="00F40A1C" w:rsidRPr="00F40A1C" w:rsidRDefault="00F40A1C" w:rsidP="00F40A1C">
      <w:pPr>
        <w:widowControl/>
        <w:spacing w:line="360" w:lineRule="auto"/>
        <w:ind w:firstLineChars="200" w:firstLine="482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0A1C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软：用指甲能</w:t>
      </w:r>
      <w:proofErr w:type="gramStart"/>
      <w:r w:rsidRPr="00F40A1C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刻划</w:t>
      </w:r>
      <w:proofErr w:type="gramEnd"/>
      <w:r w:rsidRPr="00F40A1C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出痕迹。</w:t>
      </w:r>
    </w:p>
    <w:p w:rsidR="00F40A1C" w:rsidRPr="00F40A1C" w:rsidRDefault="00F40A1C" w:rsidP="00F40A1C">
      <w:pPr>
        <w:widowControl/>
        <w:spacing w:line="360" w:lineRule="auto"/>
        <w:ind w:firstLineChars="200" w:firstLine="482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0A1C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较软：用铜钥匙能</w:t>
      </w:r>
      <w:proofErr w:type="gramStart"/>
      <w:r w:rsidRPr="00F40A1C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刻划</w:t>
      </w:r>
      <w:proofErr w:type="gramEnd"/>
      <w:r w:rsidRPr="00F40A1C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出痕迹。</w:t>
      </w:r>
    </w:p>
    <w:p w:rsidR="00F40A1C" w:rsidRPr="00F40A1C" w:rsidRDefault="00F40A1C" w:rsidP="00F40A1C">
      <w:pPr>
        <w:widowControl/>
        <w:spacing w:line="360" w:lineRule="auto"/>
        <w:ind w:firstLineChars="200" w:firstLine="482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0A1C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较硬：用小刀能</w:t>
      </w:r>
      <w:proofErr w:type="gramStart"/>
      <w:r w:rsidRPr="00F40A1C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刻划</w:t>
      </w:r>
      <w:proofErr w:type="gramEnd"/>
      <w:r w:rsidRPr="00F40A1C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出痕迹。</w:t>
      </w:r>
    </w:p>
    <w:p w:rsidR="00F40A1C" w:rsidRPr="00F40A1C" w:rsidRDefault="00F40A1C" w:rsidP="00F40A1C">
      <w:pPr>
        <w:widowControl/>
        <w:spacing w:line="360" w:lineRule="auto"/>
        <w:ind w:firstLineChars="200" w:firstLine="482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F40A1C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硬：用铜钥匙、小刀都不能</w:t>
      </w:r>
      <w:proofErr w:type="gramStart"/>
      <w:r w:rsidRPr="00F40A1C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刻划</w:t>
      </w:r>
      <w:proofErr w:type="gramEnd"/>
      <w:r w:rsidRPr="00F40A1C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出痕迹</w:t>
      </w:r>
    </w:p>
    <w:p w:rsidR="00F40A1C" w:rsidRPr="00F40A1C" w:rsidRDefault="00F40A1C" w:rsidP="00F40A1C">
      <w:pPr>
        <w:widowControl/>
        <w:spacing w:line="360" w:lineRule="auto"/>
        <w:ind w:firstLineChars="200" w:firstLine="482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0A1C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【硬度</w:t>
      </w:r>
      <w:r w:rsidRPr="00F40A1C">
        <w:rPr>
          <w:rFonts w:ascii="宋体" w:eastAsia="宋体" w:hAnsi="宋体" w:cs="宋体"/>
          <w:b/>
          <w:bCs/>
          <w:kern w:val="0"/>
          <w:sz w:val="24"/>
          <w:szCs w:val="24"/>
        </w:rPr>
        <w:t>：石英＞长石＞云母</w:t>
      </w:r>
      <w:r w:rsidRPr="00F40A1C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】</w:t>
      </w:r>
    </w:p>
    <w:p w:rsidR="00F40A1C" w:rsidRPr="00F40A1C" w:rsidRDefault="00F40A1C" w:rsidP="00F40A1C">
      <w:pPr>
        <w:widowControl/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0A1C">
        <w:rPr>
          <w:rFonts w:ascii="宋体" w:eastAsia="宋体" w:hAnsi="宋体" w:cs="宋体"/>
          <w:bCs/>
          <w:kern w:val="0"/>
          <w:sz w:val="24"/>
          <w:szCs w:val="24"/>
        </w:rPr>
        <w:t>1</w:t>
      </w:r>
      <w:r w:rsidRPr="00F40A1C">
        <w:rPr>
          <w:rFonts w:ascii="宋体" w:eastAsia="宋体" w:hAnsi="宋体" w:cs="宋体" w:hint="eastAsia"/>
          <w:bCs/>
          <w:kern w:val="0"/>
          <w:sz w:val="24"/>
          <w:szCs w:val="24"/>
        </w:rPr>
        <w:t>3、</w:t>
      </w:r>
      <w:r w:rsidRPr="00F40A1C">
        <w:rPr>
          <w:rFonts w:ascii="宋体" w:eastAsia="宋体" w:hAnsi="宋体" w:cs="宋体"/>
          <w:bCs/>
          <w:kern w:val="0"/>
          <w:sz w:val="24"/>
          <w:szCs w:val="24"/>
        </w:rPr>
        <w:t>矿物中硬度最大的是</w:t>
      </w:r>
      <w:r w:rsidRPr="00F40A1C">
        <w:rPr>
          <w:rFonts w:ascii="宋体" w:eastAsia="宋体" w:hAnsi="宋体" w:cs="宋体"/>
          <w:b/>
          <w:bCs/>
          <w:kern w:val="0"/>
          <w:sz w:val="24"/>
          <w:szCs w:val="24"/>
        </w:rPr>
        <w:t>金刚石</w:t>
      </w:r>
      <w:r w:rsidRPr="00F40A1C">
        <w:rPr>
          <w:rFonts w:ascii="宋体" w:eastAsia="宋体" w:hAnsi="宋体" w:cs="宋体"/>
          <w:bCs/>
          <w:kern w:val="0"/>
          <w:sz w:val="24"/>
          <w:szCs w:val="24"/>
        </w:rPr>
        <w:t>，硬度最小的是</w:t>
      </w:r>
      <w:r w:rsidRPr="00F40A1C">
        <w:rPr>
          <w:rFonts w:ascii="宋体" w:eastAsia="宋体" w:hAnsi="宋体" w:cs="宋体"/>
          <w:b/>
          <w:bCs/>
          <w:kern w:val="0"/>
          <w:sz w:val="24"/>
          <w:szCs w:val="24"/>
        </w:rPr>
        <w:t>石墨</w:t>
      </w:r>
      <w:r w:rsidRPr="00F40A1C">
        <w:rPr>
          <w:rFonts w:ascii="宋体" w:eastAsia="宋体" w:hAnsi="宋体" w:cs="宋体"/>
          <w:bCs/>
          <w:kern w:val="0"/>
          <w:sz w:val="24"/>
          <w:szCs w:val="24"/>
        </w:rPr>
        <w:t>。</w:t>
      </w:r>
    </w:p>
    <w:p w:rsidR="00F40A1C" w:rsidRPr="00F40A1C" w:rsidRDefault="00F40A1C" w:rsidP="00F40A1C">
      <w:pPr>
        <w:widowControl/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0A1C">
        <w:rPr>
          <w:rFonts w:ascii="宋体" w:eastAsia="宋体" w:hAnsi="宋体" w:cs="宋体" w:hint="eastAsia"/>
          <w:bCs/>
          <w:kern w:val="0"/>
          <w:sz w:val="24"/>
          <w:szCs w:val="24"/>
        </w:rPr>
        <w:t>14、</w:t>
      </w:r>
      <w:r w:rsidRPr="00F40A1C">
        <w:rPr>
          <w:rFonts w:ascii="宋体" w:eastAsia="宋体" w:hAnsi="宋体" w:cs="宋体"/>
          <w:bCs/>
          <w:kern w:val="0"/>
          <w:sz w:val="24"/>
          <w:szCs w:val="24"/>
        </w:rPr>
        <w:t>矿物软硬的等级有：</w:t>
      </w:r>
      <w:r w:rsidRPr="00F40A1C">
        <w:rPr>
          <w:rFonts w:ascii="宋体" w:eastAsia="宋体" w:hAnsi="宋体" w:cs="宋体"/>
          <w:b/>
          <w:bCs/>
          <w:kern w:val="0"/>
          <w:sz w:val="24"/>
          <w:szCs w:val="24"/>
        </w:rPr>
        <w:t>软、较软、较硬、硬</w:t>
      </w:r>
      <w:r w:rsidRPr="00F40A1C">
        <w:rPr>
          <w:rFonts w:ascii="宋体" w:eastAsia="宋体" w:hAnsi="宋体" w:cs="宋体"/>
          <w:bCs/>
          <w:kern w:val="0"/>
          <w:sz w:val="24"/>
          <w:szCs w:val="24"/>
        </w:rPr>
        <w:t>四种等级。</w:t>
      </w:r>
    </w:p>
    <w:p w:rsidR="00F40A1C" w:rsidRPr="00F40A1C" w:rsidRDefault="00F40A1C" w:rsidP="00F40A1C">
      <w:pPr>
        <w:widowControl/>
        <w:spacing w:line="360" w:lineRule="auto"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  <w:r w:rsidRPr="00F40A1C">
        <w:rPr>
          <w:rFonts w:ascii="宋体" w:eastAsia="宋体" w:hAnsi="宋体" w:cs="宋体" w:hint="eastAsia"/>
          <w:bCs/>
          <w:kern w:val="0"/>
          <w:sz w:val="24"/>
          <w:szCs w:val="24"/>
        </w:rPr>
        <w:t>15、</w:t>
      </w:r>
      <w:r w:rsidRPr="00F40A1C">
        <w:rPr>
          <w:rFonts w:ascii="宋体" w:eastAsia="宋体" w:hAnsi="宋体" w:cs="宋体"/>
          <w:bCs/>
          <w:kern w:val="0"/>
          <w:sz w:val="24"/>
          <w:szCs w:val="24"/>
        </w:rPr>
        <w:t>矿物分为：透明、半透明、不透明三种。</w:t>
      </w:r>
      <w:r w:rsidRPr="00F40A1C">
        <w:rPr>
          <w:rFonts w:ascii="宋体" w:eastAsia="宋体" w:hAnsi="宋体" w:cs="宋体"/>
          <w:b/>
          <w:bCs/>
          <w:kern w:val="0"/>
          <w:sz w:val="24"/>
          <w:szCs w:val="24"/>
        </w:rPr>
        <w:t>矿物表面的反光形成了光泽</w:t>
      </w:r>
      <w:r w:rsidRPr="00F40A1C">
        <w:rPr>
          <w:rFonts w:ascii="宋体" w:eastAsia="宋体" w:hAnsi="宋体" w:cs="宋体"/>
          <w:bCs/>
          <w:kern w:val="0"/>
          <w:sz w:val="24"/>
          <w:szCs w:val="24"/>
        </w:rPr>
        <w:t>。</w:t>
      </w:r>
    </w:p>
    <w:p w:rsidR="00F40A1C" w:rsidRPr="00F40A1C" w:rsidRDefault="00F40A1C" w:rsidP="00F40A1C">
      <w:pPr>
        <w:widowControl/>
        <w:spacing w:line="360" w:lineRule="auto"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  <w:r w:rsidRPr="00F40A1C">
        <w:rPr>
          <w:rFonts w:ascii="宋体" w:eastAsia="宋体" w:hAnsi="宋体" w:cs="宋体" w:hint="eastAsia"/>
          <w:bCs/>
          <w:kern w:val="0"/>
          <w:sz w:val="24"/>
          <w:szCs w:val="24"/>
        </w:rPr>
        <w:t xml:space="preserve">   【观察</w:t>
      </w:r>
      <w:r w:rsidRPr="00F40A1C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矿物碎片的边缘</w:t>
      </w:r>
      <w:r w:rsidRPr="00F40A1C">
        <w:rPr>
          <w:rFonts w:ascii="宋体" w:eastAsia="宋体" w:hAnsi="宋体" w:cs="宋体" w:hint="eastAsia"/>
          <w:bCs/>
          <w:kern w:val="0"/>
          <w:sz w:val="24"/>
          <w:szCs w:val="24"/>
        </w:rPr>
        <w:t>是否能看见其他物体来衡量矿物的透明度】</w:t>
      </w:r>
    </w:p>
    <w:p w:rsidR="00F40A1C" w:rsidRPr="00F40A1C" w:rsidRDefault="00F40A1C" w:rsidP="00F40A1C">
      <w:pPr>
        <w:widowControl/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0A1C">
        <w:rPr>
          <w:rFonts w:ascii="宋体" w:eastAsia="宋体" w:hAnsi="宋体" w:cs="宋体" w:hint="eastAsia"/>
          <w:bCs/>
          <w:kern w:val="0"/>
          <w:sz w:val="24"/>
          <w:szCs w:val="24"/>
        </w:rPr>
        <w:t>16、</w:t>
      </w:r>
      <w:r w:rsidRPr="00F40A1C">
        <w:rPr>
          <w:rFonts w:ascii="宋体" w:eastAsia="宋体" w:hAnsi="宋体" w:cs="宋体"/>
          <w:bCs/>
          <w:kern w:val="0"/>
          <w:sz w:val="24"/>
          <w:szCs w:val="24"/>
        </w:rPr>
        <w:t>矿物的</w:t>
      </w:r>
      <w:r w:rsidRPr="00F40A1C">
        <w:rPr>
          <w:rFonts w:ascii="宋体" w:eastAsia="宋体" w:hAnsi="宋体" w:cs="宋体"/>
          <w:b/>
          <w:bCs/>
          <w:kern w:val="0"/>
          <w:sz w:val="24"/>
          <w:szCs w:val="24"/>
        </w:rPr>
        <w:t>颜色、条痕、软硬</w:t>
      </w:r>
      <w:r w:rsidRPr="00F40A1C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、</w:t>
      </w:r>
      <w:r w:rsidRPr="00F40A1C">
        <w:rPr>
          <w:rFonts w:ascii="宋体" w:eastAsia="宋体" w:hAnsi="宋体" w:cs="宋体"/>
          <w:b/>
          <w:bCs/>
          <w:kern w:val="0"/>
          <w:sz w:val="24"/>
          <w:szCs w:val="24"/>
        </w:rPr>
        <w:t>透明度、光泽和形状</w:t>
      </w:r>
      <w:r w:rsidRPr="00F40A1C">
        <w:rPr>
          <w:rFonts w:ascii="宋体" w:eastAsia="宋体" w:hAnsi="宋体" w:cs="宋体"/>
          <w:bCs/>
          <w:kern w:val="0"/>
          <w:sz w:val="24"/>
          <w:szCs w:val="24"/>
        </w:rPr>
        <w:t>是矿物的重要特征。</w:t>
      </w:r>
    </w:p>
    <w:p w:rsidR="00F40A1C" w:rsidRPr="00F40A1C" w:rsidRDefault="00F40A1C" w:rsidP="00F40A1C">
      <w:pPr>
        <w:widowControl/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0A1C">
        <w:rPr>
          <w:rFonts w:ascii="宋体" w:eastAsia="宋体" w:hAnsi="宋体" w:cs="宋体" w:hint="eastAsia"/>
          <w:bCs/>
          <w:kern w:val="0"/>
          <w:sz w:val="24"/>
          <w:szCs w:val="24"/>
        </w:rPr>
        <w:t>17、</w:t>
      </w:r>
      <w:r w:rsidRPr="00F40A1C">
        <w:rPr>
          <w:rFonts w:ascii="宋体" w:eastAsia="宋体" w:hAnsi="宋体" w:cs="宋体"/>
          <w:bCs/>
          <w:kern w:val="0"/>
          <w:sz w:val="24"/>
          <w:szCs w:val="24"/>
        </w:rPr>
        <w:t>怎样观察矿物的条痕？</w:t>
      </w:r>
    </w:p>
    <w:p w:rsidR="00F40A1C" w:rsidRPr="00F40A1C" w:rsidRDefault="00F40A1C" w:rsidP="00F40A1C">
      <w:pPr>
        <w:widowControl/>
        <w:spacing w:line="360" w:lineRule="auto"/>
        <w:ind w:firstLineChars="150" w:firstLine="3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0A1C">
        <w:rPr>
          <w:rFonts w:ascii="宋体" w:eastAsia="宋体" w:hAnsi="宋体" w:cs="宋体"/>
          <w:bCs/>
          <w:kern w:val="0"/>
          <w:sz w:val="24"/>
          <w:szCs w:val="24"/>
        </w:rPr>
        <w:t>在</w:t>
      </w:r>
      <w:r w:rsidRPr="00F40A1C">
        <w:rPr>
          <w:rFonts w:ascii="宋体" w:eastAsia="宋体" w:hAnsi="宋体" w:cs="宋体"/>
          <w:b/>
          <w:bCs/>
          <w:kern w:val="0"/>
          <w:sz w:val="24"/>
          <w:szCs w:val="24"/>
        </w:rPr>
        <w:t>白色</w:t>
      </w:r>
      <w:r w:rsidRPr="00F40A1C">
        <w:rPr>
          <w:rFonts w:ascii="宋体" w:eastAsia="宋体" w:hAnsi="宋体" w:cs="宋体"/>
          <w:bCs/>
          <w:kern w:val="0"/>
          <w:sz w:val="24"/>
          <w:szCs w:val="24"/>
        </w:rPr>
        <w:t>的</w:t>
      </w:r>
      <w:r w:rsidRPr="00F40A1C">
        <w:rPr>
          <w:rFonts w:ascii="宋体" w:eastAsia="宋体" w:hAnsi="宋体" w:cs="宋体"/>
          <w:b/>
          <w:bCs/>
          <w:kern w:val="0"/>
          <w:sz w:val="24"/>
          <w:szCs w:val="24"/>
        </w:rPr>
        <w:t>无釉瓷板</w:t>
      </w:r>
      <w:r w:rsidRPr="00F40A1C">
        <w:rPr>
          <w:rFonts w:ascii="宋体" w:eastAsia="宋体" w:hAnsi="宋体" w:cs="宋体"/>
          <w:bCs/>
          <w:kern w:val="0"/>
          <w:sz w:val="24"/>
          <w:szCs w:val="24"/>
        </w:rPr>
        <w:t>上摩擦，瓷板上的痕迹就是矿物的条痕。</w:t>
      </w:r>
      <w:r w:rsidR="009B6BBF">
        <w:rPr>
          <w:rFonts w:ascii="宋体" w:eastAsia="宋体" w:hAnsi="宋体" w:cs="宋体" w:hint="eastAsia"/>
          <w:bCs/>
          <w:kern w:val="0"/>
          <w:sz w:val="24"/>
          <w:szCs w:val="24"/>
        </w:rPr>
        <w:t>条痕</w:t>
      </w:r>
      <w:r w:rsidR="009B6BBF">
        <w:rPr>
          <w:rFonts w:ascii="宋体" w:eastAsia="宋体" w:hAnsi="宋体" w:cs="宋体"/>
          <w:bCs/>
          <w:kern w:val="0"/>
          <w:sz w:val="24"/>
          <w:szCs w:val="24"/>
        </w:rPr>
        <w:t>为白色的矿物可以在</w:t>
      </w:r>
      <w:r w:rsidR="009B6BBF" w:rsidRPr="009B6BBF">
        <w:rPr>
          <w:rFonts w:ascii="宋体" w:eastAsia="宋体" w:hAnsi="宋体" w:cs="宋体"/>
          <w:b/>
          <w:bCs/>
          <w:kern w:val="0"/>
          <w:sz w:val="24"/>
          <w:szCs w:val="24"/>
        </w:rPr>
        <w:t>黑色</w:t>
      </w:r>
      <w:r w:rsidR="009B6BBF">
        <w:rPr>
          <w:rFonts w:ascii="宋体" w:eastAsia="宋体" w:hAnsi="宋体" w:cs="宋体"/>
          <w:bCs/>
          <w:kern w:val="0"/>
          <w:sz w:val="24"/>
          <w:szCs w:val="24"/>
        </w:rPr>
        <w:t>的</w:t>
      </w:r>
      <w:r w:rsidR="009B6BBF" w:rsidRPr="009B6BBF">
        <w:rPr>
          <w:rFonts w:ascii="宋体" w:eastAsia="宋体" w:hAnsi="宋体" w:cs="宋体"/>
          <w:b/>
          <w:bCs/>
          <w:kern w:val="0"/>
          <w:sz w:val="24"/>
          <w:szCs w:val="24"/>
        </w:rPr>
        <w:t>无釉瓷板</w:t>
      </w:r>
      <w:r w:rsidR="009B6BBF" w:rsidRPr="009B6BBF">
        <w:rPr>
          <w:rFonts w:ascii="宋体" w:eastAsia="宋体" w:hAnsi="宋体" w:cs="宋体"/>
          <w:bCs/>
          <w:kern w:val="0"/>
          <w:sz w:val="24"/>
          <w:szCs w:val="24"/>
        </w:rPr>
        <w:t>上摩擦</w:t>
      </w:r>
      <w:r w:rsidR="0020352B">
        <w:rPr>
          <w:rFonts w:ascii="宋体" w:eastAsia="宋体" w:hAnsi="宋体" w:cs="宋体" w:hint="eastAsia"/>
          <w:bCs/>
          <w:kern w:val="0"/>
          <w:sz w:val="24"/>
          <w:szCs w:val="24"/>
        </w:rPr>
        <w:t>。</w:t>
      </w:r>
    </w:p>
    <w:p w:rsidR="00F40A1C" w:rsidRPr="00F40A1C" w:rsidRDefault="00F40A1C" w:rsidP="00F40A1C">
      <w:pPr>
        <w:widowControl/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0A1C">
        <w:rPr>
          <w:rFonts w:ascii="宋体" w:eastAsia="宋体" w:hAnsi="宋体" w:cs="宋体" w:hint="eastAsia"/>
          <w:bCs/>
          <w:kern w:val="0"/>
          <w:sz w:val="24"/>
          <w:szCs w:val="24"/>
        </w:rPr>
        <w:t>18、</w:t>
      </w:r>
      <w:r w:rsidRPr="00F40A1C">
        <w:rPr>
          <w:rFonts w:ascii="宋体" w:eastAsia="宋体" w:hAnsi="宋体" w:cs="宋体"/>
          <w:b/>
          <w:bCs/>
          <w:kern w:val="0"/>
          <w:sz w:val="24"/>
          <w:szCs w:val="24"/>
        </w:rPr>
        <w:t>在识别矿物时，为什么条痕的颜色比外表的颜色更可靠</w:t>
      </w:r>
      <w:r w:rsidRPr="00F40A1C">
        <w:rPr>
          <w:rFonts w:ascii="宋体" w:eastAsia="宋体" w:hAnsi="宋体" w:cs="宋体"/>
          <w:bCs/>
          <w:kern w:val="0"/>
          <w:sz w:val="24"/>
          <w:szCs w:val="24"/>
        </w:rPr>
        <w:t>？</w:t>
      </w:r>
      <w:r w:rsidR="00856CAE">
        <w:rPr>
          <w:rFonts w:ascii="宋体" w:eastAsia="宋体" w:hAnsi="宋体" w:cs="宋体" w:hint="eastAsia"/>
          <w:bCs/>
          <w:kern w:val="0"/>
          <w:sz w:val="24"/>
          <w:szCs w:val="24"/>
        </w:rPr>
        <w:t>（理解）</w:t>
      </w:r>
    </w:p>
    <w:p w:rsidR="00F40A1C" w:rsidRPr="00F40A1C" w:rsidRDefault="00F40A1C" w:rsidP="00F40A1C">
      <w:pPr>
        <w:widowControl/>
        <w:spacing w:line="360" w:lineRule="auto"/>
        <w:ind w:firstLineChars="100" w:firstLine="240"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  <w:r w:rsidRPr="00F40A1C">
        <w:rPr>
          <w:rFonts w:ascii="宋体" w:eastAsia="宋体" w:hAnsi="宋体" w:cs="宋体"/>
          <w:bCs/>
          <w:kern w:val="0"/>
          <w:sz w:val="24"/>
          <w:szCs w:val="24"/>
        </w:rPr>
        <w:t>（1）、因为矿物的颜色优势是因为所含的杂质而导致的，并不是矿物本身的颜色。</w:t>
      </w:r>
    </w:p>
    <w:p w:rsidR="00F40A1C" w:rsidRPr="00F40A1C" w:rsidRDefault="00F40A1C" w:rsidP="00F40A1C">
      <w:pPr>
        <w:widowControl/>
        <w:spacing w:line="360" w:lineRule="auto"/>
        <w:ind w:firstLineChars="100" w:firstLine="240"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  <w:r w:rsidRPr="00F40A1C">
        <w:rPr>
          <w:rFonts w:ascii="宋体" w:eastAsia="宋体" w:hAnsi="宋体" w:cs="宋体"/>
          <w:bCs/>
          <w:kern w:val="0"/>
          <w:sz w:val="24"/>
          <w:szCs w:val="24"/>
        </w:rPr>
        <w:lastRenderedPageBreak/>
        <w:t>（2）、矿物外表的颜色容易受到光线等一些因素的影响而发生变化，而矿物的条痕是固有不变的。</w:t>
      </w:r>
    </w:p>
    <w:p w:rsidR="00F40A1C" w:rsidRPr="00F40A1C" w:rsidRDefault="00F40A1C" w:rsidP="00F40A1C">
      <w:pPr>
        <w:widowControl/>
        <w:spacing w:line="360" w:lineRule="auto"/>
        <w:ind w:firstLineChars="100" w:firstLine="240"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  <w:r w:rsidRPr="00F40A1C">
        <w:rPr>
          <w:rFonts w:ascii="宋体" w:eastAsia="宋体" w:hAnsi="宋体" w:cs="宋体"/>
          <w:bCs/>
          <w:kern w:val="0"/>
          <w:sz w:val="24"/>
          <w:szCs w:val="24"/>
        </w:rPr>
        <w:t>（3）、同种矿物虽然可呈现不同的颜色，但条痕的颜色一定相同。</w:t>
      </w:r>
    </w:p>
    <w:p w:rsidR="00F40A1C" w:rsidRPr="00F40A1C" w:rsidRDefault="00F40A1C" w:rsidP="00F40A1C">
      <w:pPr>
        <w:widowControl/>
        <w:spacing w:line="360" w:lineRule="auto"/>
        <w:ind w:firstLineChars="100" w:firstLine="240"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  <w:r w:rsidRPr="00F40A1C">
        <w:rPr>
          <w:rFonts w:ascii="宋体" w:eastAsia="宋体" w:hAnsi="宋体" w:cs="宋体"/>
          <w:bCs/>
          <w:kern w:val="0"/>
          <w:sz w:val="24"/>
          <w:szCs w:val="24"/>
        </w:rPr>
        <w:t>（4）、不同矿物的颜色相同但条痕不一定相同。</w:t>
      </w:r>
    </w:p>
    <w:p w:rsidR="00F40A1C" w:rsidRPr="00F40A1C" w:rsidRDefault="00F40A1C" w:rsidP="00F40A1C">
      <w:pPr>
        <w:widowControl/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0A1C">
        <w:rPr>
          <w:rFonts w:ascii="宋体" w:eastAsia="宋体" w:hAnsi="宋体" w:cs="宋体" w:hint="eastAsia"/>
          <w:bCs/>
          <w:kern w:val="0"/>
          <w:sz w:val="24"/>
          <w:szCs w:val="24"/>
        </w:rPr>
        <w:t>1</w:t>
      </w:r>
      <w:r w:rsidRPr="00F40A1C">
        <w:rPr>
          <w:rFonts w:ascii="宋体" w:eastAsia="宋体" w:hAnsi="宋体" w:cs="宋体"/>
          <w:bCs/>
          <w:kern w:val="0"/>
          <w:sz w:val="24"/>
          <w:szCs w:val="24"/>
        </w:rPr>
        <w:t>9</w:t>
      </w:r>
      <w:r w:rsidRPr="00F40A1C">
        <w:rPr>
          <w:rFonts w:ascii="宋体" w:eastAsia="宋体" w:hAnsi="宋体" w:cs="宋体" w:hint="eastAsia"/>
          <w:bCs/>
          <w:kern w:val="0"/>
          <w:sz w:val="24"/>
          <w:szCs w:val="24"/>
        </w:rPr>
        <w:t>、</w:t>
      </w:r>
      <w:r w:rsidRPr="00F40A1C">
        <w:rPr>
          <w:rFonts w:ascii="宋体" w:eastAsia="宋体" w:hAnsi="宋体" w:cs="宋体"/>
          <w:bCs/>
          <w:kern w:val="0"/>
          <w:sz w:val="24"/>
          <w:szCs w:val="24"/>
        </w:rPr>
        <w:t>按反光强弱排列：金属、玻璃、蜡烛、丝绸、泥土。</w:t>
      </w:r>
    </w:p>
    <w:p w:rsidR="00F40A1C" w:rsidRPr="00F40A1C" w:rsidRDefault="00F40A1C" w:rsidP="00F40A1C">
      <w:pPr>
        <w:widowControl/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0A1C">
        <w:rPr>
          <w:rFonts w:ascii="宋体" w:eastAsia="宋体" w:hAnsi="宋体" w:cs="宋体" w:hint="eastAsia"/>
          <w:bCs/>
          <w:kern w:val="0"/>
          <w:sz w:val="24"/>
          <w:szCs w:val="24"/>
        </w:rPr>
        <w:t>2</w:t>
      </w:r>
      <w:r w:rsidRPr="00F40A1C">
        <w:rPr>
          <w:rFonts w:ascii="宋体" w:eastAsia="宋体" w:hAnsi="宋体" w:cs="宋体"/>
          <w:bCs/>
          <w:kern w:val="0"/>
          <w:sz w:val="24"/>
          <w:szCs w:val="24"/>
        </w:rPr>
        <w:t>0</w:t>
      </w:r>
      <w:r w:rsidRPr="00F40A1C">
        <w:rPr>
          <w:rFonts w:ascii="宋体" w:eastAsia="宋体" w:hAnsi="宋体" w:cs="宋体" w:hint="eastAsia"/>
          <w:bCs/>
          <w:kern w:val="0"/>
          <w:sz w:val="24"/>
          <w:szCs w:val="24"/>
        </w:rPr>
        <w:t>、</w:t>
      </w:r>
      <w:r w:rsidRPr="00F40A1C">
        <w:rPr>
          <w:rFonts w:ascii="宋体" w:eastAsia="宋体" w:hAnsi="宋体" w:cs="宋体"/>
          <w:bCs/>
          <w:kern w:val="0"/>
          <w:sz w:val="24"/>
          <w:szCs w:val="24"/>
        </w:rPr>
        <w:t>矿物光泽可以分为三种情况</w:t>
      </w:r>
      <w:r w:rsidRPr="00F40A1C">
        <w:rPr>
          <w:rFonts w:ascii="宋体" w:eastAsia="宋体" w:hAnsi="宋体" w:cs="宋体" w:hint="eastAsia"/>
          <w:bCs/>
          <w:kern w:val="0"/>
          <w:sz w:val="24"/>
          <w:szCs w:val="24"/>
        </w:rPr>
        <w:t>（</w:t>
      </w:r>
      <w:r w:rsidRPr="00F40A1C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了解</w:t>
      </w:r>
      <w:r w:rsidRPr="00F40A1C">
        <w:rPr>
          <w:rFonts w:ascii="宋体" w:eastAsia="宋体" w:hAnsi="宋体" w:cs="宋体" w:hint="eastAsia"/>
          <w:bCs/>
          <w:kern w:val="0"/>
          <w:sz w:val="24"/>
          <w:szCs w:val="24"/>
        </w:rPr>
        <w:t>）</w:t>
      </w:r>
      <w:r w:rsidRPr="00F40A1C">
        <w:rPr>
          <w:rFonts w:ascii="宋体" w:eastAsia="宋体" w:hAnsi="宋体" w:cs="宋体"/>
          <w:bCs/>
          <w:kern w:val="0"/>
          <w:sz w:val="24"/>
          <w:szCs w:val="24"/>
        </w:rPr>
        <w:t>：</w:t>
      </w:r>
    </w:p>
    <w:p w:rsidR="00F40A1C" w:rsidRPr="00F40A1C" w:rsidRDefault="00F40A1C" w:rsidP="00F40A1C">
      <w:pPr>
        <w:widowControl/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0A1C">
        <w:rPr>
          <w:rFonts w:ascii="宋体" w:eastAsia="宋体" w:hAnsi="宋体" w:cs="宋体"/>
          <w:bCs/>
          <w:kern w:val="0"/>
          <w:sz w:val="24"/>
          <w:szCs w:val="24"/>
        </w:rPr>
        <w:t>（1）</w:t>
      </w:r>
      <w:r w:rsidRPr="00F40A1C">
        <w:rPr>
          <w:rFonts w:ascii="宋体" w:eastAsia="宋体" w:hAnsi="宋体" w:cs="宋体"/>
          <w:b/>
          <w:bCs/>
          <w:kern w:val="0"/>
          <w:sz w:val="24"/>
          <w:szCs w:val="24"/>
        </w:rPr>
        <w:t>金属光泽</w:t>
      </w:r>
      <w:r w:rsidRPr="00F40A1C">
        <w:rPr>
          <w:rFonts w:ascii="宋体" w:eastAsia="宋体" w:hAnsi="宋体" w:cs="宋体"/>
          <w:bCs/>
          <w:kern w:val="0"/>
          <w:sz w:val="24"/>
          <w:szCs w:val="24"/>
        </w:rPr>
        <w:t>：金、黄铜矿、黄铁矿、方铅矿、辉锑矿</w:t>
      </w:r>
      <w:r w:rsidR="008026C9">
        <w:rPr>
          <w:rFonts w:ascii="宋体" w:eastAsia="宋体" w:hAnsi="宋体" w:cs="宋体" w:hint="eastAsia"/>
          <w:bCs/>
          <w:kern w:val="0"/>
          <w:sz w:val="24"/>
          <w:szCs w:val="24"/>
        </w:rPr>
        <w:t>、</w:t>
      </w:r>
      <w:r w:rsidR="008026C9">
        <w:rPr>
          <w:rFonts w:ascii="宋体" w:eastAsia="宋体" w:hAnsi="宋体" w:cs="宋体"/>
          <w:bCs/>
          <w:kern w:val="0"/>
          <w:sz w:val="24"/>
          <w:szCs w:val="24"/>
        </w:rPr>
        <w:t>石墨</w:t>
      </w:r>
      <w:r w:rsidRPr="00F40A1C">
        <w:rPr>
          <w:rFonts w:ascii="宋体" w:eastAsia="宋体" w:hAnsi="宋体" w:cs="宋体"/>
          <w:bCs/>
          <w:kern w:val="0"/>
          <w:sz w:val="24"/>
          <w:szCs w:val="24"/>
        </w:rPr>
        <w:t>等。（大部分都是金属矿物）</w:t>
      </w:r>
    </w:p>
    <w:p w:rsidR="00F40A1C" w:rsidRPr="00F40A1C" w:rsidRDefault="00F40A1C" w:rsidP="00F40A1C">
      <w:pPr>
        <w:widowControl/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0A1C">
        <w:rPr>
          <w:rFonts w:ascii="宋体" w:eastAsia="宋体" w:hAnsi="宋体" w:cs="宋体"/>
          <w:bCs/>
          <w:kern w:val="0"/>
          <w:sz w:val="24"/>
          <w:szCs w:val="24"/>
        </w:rPr>
        <w:t>（2）</w:t>
      </w:r>
      <w:r w:rsidRPr="00F40A1C">
        <w:rPr>
          <w:rFonts w:ascii="宋体" w:eastAsia="宋体" w:hAnsi="宋体" w:cs="宋体"/>
          <w:b/>
          <w:bCs/>
          <w:kern w:val="0"/>
          <w:sz w:val="24"/>
          <w:szCs w:val="24"/>
        </w:rPr>
        <w:t>半金属光泽</w:t>
      </w:r>
      <w:r w:rsidRPr="00F40A1C">
        <w:rPr>
          <w:rFonts w:ascii="宋体" w:eastAsia="宋体" w:hAnsi="宋体" w:cs="宋体"/>
          <w:bCs/>
          <w:kern w:val="0"/>
          <w:sz w:val="24"/>
          <w:szCs w:val="24"/>
        </w:rPr>
        <w:t>：磁铁矿、黑钨矿、褐铁矿。</w:t>
      </w:r>
    </w:p>
    <w:p w:rsidR="00F40A1C" w:rsidRPr="00F40A1C" w:rsidRDefault="00F40A1C" w:rsidP="00F40A1C">
      <w:pPr>
        <w:widowControl/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0A1C">
        <w:rPr>
          <w:rFonts w:ascii="宋体" w:eastAsia="宋体" w:hAnsi="宋体" w:cs="宋体"/>
          <w:bCs/>
          <w:kern w:val="0"/>
          <w:sz w:val="24"/>
          <w:szCs w:val="24"/>
        </w:rPr>
        <w:t>（3）</w:t>
      </w:r>
      <w:r w:rsidRPr="00F40A1C">
        <w:rPr>
          <w:rFonts w:ascii="宋体" w:eastAsia="宋体" w:hAnsi="宋体" w:cs="宋体"/>
          <w:b/>
          <w:bCs/>
          <w:kern w:val="0"/>
          <w:sz w:val="24"/>
          <w:szCs w:val="24"/>
        </w:rPr>
        <w:t>非金属光泽</w:t>
      </w:r>
      <w:r w:rsidRPr="00F40A1C">
        <w:rPr>
          <w:rFonts w:ascii="宋体" w:eastAsia="宋体" w:hAnsi="宋体" w:cs="宋体"/>
          <w:bCs/>
          <w:kern w:val="0"/>
          <w:sz w:val="24"/>
          <w:szCs w:val="24"/>
        </w:rPr>
        <w:t>：</w:t>
      </w:r>
    </w:p>
    <w:p w:rsidR="00F40A1C" w:rsidRPr="00F40A1C" w:rsidRDefault="00F40A1C" w:rsidP="00F40A1C">
      <w:pPr>
        <w:widowControl/>
        <w:spacing w:line="360" w:lineRule="auto"/>
        <w:ind w:firstLineChars="250" w:firstLine="6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0A1C">
        <w:rPr>
          <w:rFonts w:ascii="宋体" w:eastAsia="宋体" w:hAnsi="宋体" w:cs="宋体"/>
          <w:bCs/>
          <w:kern w:val="0"/>
          <w:sz w:val="24"/>
          <w:szCs w:val="24"/>
        </w:rPr>
        <w:t>玻璃光泽：长石、石英、重晶石、方解石、石盐。</w:t>
      </w:r>
    </w:p>
    <w:p w:rsidR="00F40A1C" w:rsidRPr="00F40A1C" w:rsidRDefault="00F40A1C" w:rsidP="00F40A1C">
      <w:pPr>
        <w:widowControl/>
        <w:spacing w:line="360" w:lineRule="auto"/>
        <w:ind w:firstLineChars="250" w:firstLine="6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0A1C">
        <w:rPr>
          <w:rFonts w:ascii="宋体" w:eastAsia="宋体" w:hAnsi="宋体" w:cs="宋体"/>
          <w:bCs/>
          <w:kern w:val="0"/>
          <w:sz w:val="24"/>
          <w:szCs w:val="24"/>
        </w:rPr>
        <w:t>油脂光泽：滑石、石英</w:t>
      </w:r>
    </w:p>
    <w:p w:rsidR="00F40A1C" w:rsidRPr="00F40A1C" w:rsidRDefault="00F40A1C" w:rsidP="00F40A1C">
      <w:pPr>
        <w:widowControl/>
        <w:spacing w:line="360" w:lineRule="auto"/>
        <w:ind w:firstLineChars="250" w:firstLine="6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0A1C">
        <w:rPr>
          <w:rFonts w:ascii="宋体" w:eastAsia="宋体" w:hAnsi="宋体" w:cs="宋体"/>
          <w:bCs/>
          <w:kern w:val="0"/>
          <w:sz w:val="24"/>
          <w:szCs w:val="24"/>
        </w:rPr>
        <w:t>珍珠光泽：白云母、滑石</w:t>
      </w:r>
    </w:p>
    <w:p w:rsidR="00F40A1C" w:rsidRPr="00F40A1C" w:rsidRDefault="00F40A1C" w:rsidP="00F40A1C">
      <w:pPr>
        <w:widowControl/>
        <w:spacing w:line="360" w:lineRule="auto"/>
        <w:ind w:firstLineChars="250" w:firstLine="6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0A1C">
        <w:rPr>
          <w:rFonts w:ascii="宋体" w:eastAsia="宋体" w:hAnsi="宋体" w:cs="宋体"/>
          <w:bCs/>
          <w:kern w:val="0"/>
          <w:sz w:val="24"/>
          <w:szCs w:val="24"/>
        </w:rPr>
        <w:t>丝绢光泽：纤维石膏</w:t>
      </w:r>
    </w:p>
    <w:p w:rsidR="00F40A1C" w:rsidRDefault="00F40A1C" w:rsidP="00F40A1C">
      <w:pPr>
        <w:widowControl/>
        <w:spacing w:line="360" w:lineRule="auto"/>
        <w:ind w:firstLineChars="250" w:firstLine="600"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  <w:r w:rsidRPr="00F40A1C">
        <w:rPr>
          <w:rFonts w:ascii="宋体" w:eastAsia="宋体" w:hAnsi="宋体" w:cs="宋体"/>
          <w:bCs/>
          <w:kern w:val="0"/>
          <w:sz w:val="24"/>
          <w:szCs w:val="24"/>
        </w:rPr>
        <w:t>土状光泽：高岭土</w:t>
      </w:r>
    </w:p>
    <w:p w:rsidR="008026C9" w:rsidRPr="00C37BDD" w:rsidRDefault="008026C9" w:rsidP="00F40A1C">
      <w:pPr>
        <w:widowControl/>
        <w:spacing w:line="360" w:lineRule="auto"/>
        <w:ind w:firstLineChars="250" w:firstLine="602"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 w:rsidRPr="00C37BDD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【</w:t>
      </w:r>
      <w:r w:rsidR="00C37BDD" w:rsidRPr="00C37BDD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理解</w:t>
      </w:r>
      <w:r w:rsidR="00C37BDD" w:rsidRPr="00C37BDD">
        <w:rPr>
          <w:rFonts w:ascii="宋体" w:eastAsia="宋体" w:hAnsi="宋体" w:cs="宋体"/>
          <w:b/>
          <w:bCs/>
          <w:kern w:val="0"/>
          <w:sz w:val="24"/>
          <w:szCs w:val="24"/>
        </w:rPr>
        <w:t>：</w:t>
      </w:r>
      <w:r w:rsidRPr="00C37BDD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有金属</w:t>
      </w:r>
      <w:r w:rsidRPr="00C37BDD">
        <w:rPr>
          <w:rFonts w:ascii="宋体" w:eastAsia="宋体" w:hAnsi="宋体" w:cs="宋体"/>
          <w:b/>
          <w:bCs/>
          <w:kern w:val="0"/>
          <w:sz w:val="24"/>
          <w:szCs w:val="24"/>
        </w:rPr>
        <w:t>光泽的不一定就是金属，比如石墨就有金属光泽</w:t>
      </w:r>
      <w:r w:rsidRPr="00C37BDD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】</w:t>
      </w:r>
    </w:p>
    <w:p w:rsidR="00F40A1C" w:rsidRPr="00F40A1C" w:rsidRDefault="00F40A1C" w:rsidP="00F40A1C">
      <w:pPr>
        <w:widowControl/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0A1C">
        <w:rPr>
          <w:rFonts w:ascii="宋体" w:eastAsia="宋体" w:hAnsi="宋体" w:cs="宋体" w:hint="eastAsia"/>
          <w:bCs/>
          <w:kern w:val="0"/>
          <w:sz w:val="24"/>
          <w:szCs w:val="24"/>
        </w:rPr>
        <w:t>2</w:t>
      </w:r>
      <w:r w:rsidRPr="00F40A1C">
        <w:rPr>
          <w:rFonts w:ascii="宋体" w:eastAsia="宋体" w:hAnsi="宋体" w:cs="宋体"/>
          <w:bCs/>
          <w:kern w:val="0"/>
          <w:sz w:val="24"/>
          <w:szCs w:val="24"/>
        </w:rPr>
        <w:t>1</w:t>
      </w:r>
      <w:r w:rsidRPr="00F40A1C">
        <w:rPr>
          <w:rFonts w:ascii="宋体" w:eastAsia="宋体" w:hAnsi="宋体" w:cs="宋体" w:hint="eastAsia"/>
          <w:bCs/>
          <w:kern w:val="0"/>
          <w:sz w:val="24"/>
          <w:szCs w:val="24"/>
        </w:rPr>
        <w:t>、</w:t>
      </w:r>
      <w:r w:rsidRPr="00F40A1C">
        <w:rPr>
          <w:rFonts w:ascii="宋体" w:eastAsia="宋体" w:hAnsi="宋体" w:cs="宋体"/>
          <w:bCs/>
          <w:kern w:val="0"/>
          <w:sz w:val="24"/>
          <w:szCs w:val="24"/>
        </w:rPr>
        <w:t>岩石和矿物是组成地球的重要物质，也是人们生产和生活的宝贵资源。</w:t>
      </w:r>
    </w:p>
    <w:p w:rsidR="00F40A1C" w:rsidRPr="00F40A1C" w:rsidRDefault="00F40A1C" w:rsidP="00F40A1C">
      <w:pPr>
        <w:widowControl/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0A1C">
        <w:rPr>
          <w:rFonts w:ascii="宋体" w:eastAsia="宋体" w:hAnsi="宋体" w:cs="宋体" w:hint="eastAsia"/>
          <w:bCs/>
          <w:kern w:val="0"/>
          <w:sz w:val="24"/>
          <w:szCs w:val="24"/>
        </w:rPr>
        <w:t>2</w:t>
      </w:r>
      <w:r w:rsidRPr="00F40A1C">
        <w:rPr>
          <w:rFonts w:ascii="宋体" w:eastAsia="宋体" w:hAnsi="宋体" w:cs="宋体"/>
          <w:bCs/>
          <w:kern w:val="0"/>
          <w:sz w:val="24"/>
          <w:szCs w:val="24"/>
        </w:rPr>
        <w:t>2</w:t>
      </w:r>
      <w:r w:rsidRPr="00F40A1C">
        <w:rPr>
          <w:rFonts w:ascii="宋体" w:eastAsia="宋体" w:hAnsi="宋体" w:cs="宋体" w:hint="eastAsia"/>
          <w:bCs/>
          <w:kern w:val="0"/>
          <w:sz w:val="24"/>
          <w:szCs w:val="24"/>
        </w:rPr>
        <w:t>、</w:t>
      </w:r>
      <w:r w:rsidRPr="00F40A1C">
        <w:rPr>
          <w:rFonts w:ascii="宋体" w:eastAsia="宋体" w:hAnsi="宋体" w:cs="宋体"/>
          <w:bCs/>
          <w:kern w:val="0"/>
          <w:sz w:val="24"/>
          <w:szCs w:val="24"/>
        </w:rPr>
        <w:t>地质学家是怎样鉴别矿物的？</w:t>
      </w:r>
    </w:p>
    <w:p w:rsidR="00CC1D48" w:rsidRDefault="00CC1D48" w:rsidP="007A696E">
      <w:pPr>
        <w:widowControl/>
        <w:spacing w:line="360" w:lineRule="auto"/>
        <w:ind w:firstLineChars="200" w:firstLine="480"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Cs/>
          <w:kern w:val="0"/>
          <w:sz w:val="24"/>
          <w:szCs w:val="24"/>
        </w:rPr>
        <w:t>①</w:t>
      </w:r>
      <w:r w:rsidR="00F40A1C" w:rsidRPr="00F40A1C">
        <w:rPr>
          <w:rFonts w:ascii="宋体" w:eastAsia="宋体" w:hAnsi="宋体" w:cs="宋体"/>
          <w:bCs/>
          <w:kern w:val="0"/>
          <w:sz w:val="24"/>
          <w:szCs w:val="24"/>
        </w:rPr>
        <w:t>野外观察，</w:t>
      </w:r>
      <w:r>
        <w:rPr>
          <w:rFonts w:ascii="宋体" w:eastAsia="宋体" w:hAnsi="宋体" w:cs="宋体" w:hint="eastAsia"/>
          <w:bCs/>
          <w:kern w:val="0"/>
          <w:sz w:val="24"/>
          <w:szCs w:val="24"/>
        </w:rPr>
        <w:t>②借助</w:t>
      </w:r>
      <w:r>
        <w:rPr>
          <w:rFonts w:ascii="宋体" w:eastAsia="宋体" w:hAnsi="宋体" w:cs="宋体"/>
          <w:bCs/>
          <w:kern w:val="0"/>
          <w:sz w:val="24"/>
          <w:szCs w:val="24"/>
        </w:rPr>
        <w:t>工具</w:t>
      </w:r>
      <w:r>
        <w:rPr>
          <w:rFonts w:ascii="宋体" w:eastAsia="宋体" w:hAnsi="宋体" w:cs="宋体" w:hint="eastAsia"/>
          <w:bCs/>
          <w:kern w:val="0"/>
          <w:sz w:val="24"/>
          <w:szCs w:val="24"/>
        </w:rPr>
        <w:t>更</w:t>
      </w:r>
      <w:r>
        <w:rPr>
          <w:rFonts w:ascii="宋体" w:eastAsia="宋体" w:hAnsi="宋体" w:cs="宋体"/>
          <w:bCs/>
          <w:kern w:val="0"/>
          <w:sz w:val="24"/>
          <w:szCs w:val="24"/>
        </w:rPr>
        <w:t>细致观察</w:t>
      </w:r>
      <w:r>
        <w:rPr>
          <w:rFonts w:ascii="宋体" w:eastAsia="宋体" w:hAnsi="宋体" w:cs="宋体" w:hint="eastAsia"/>
          <w:bCs/>
          <w:kern w:val="0"/>
          <w:sz w:val="24"/>
          <w:szCs w:val="24"/>
        </w:rPr>
        <w:t>，</w:t>
      </w:r>
      <w:r>
        <w:rPr>
          <w:rFonts w:ascii="宋体" w:eastAsia="宋体" w:hAnsi="宋体" w:cs="宋体"/>
          <w:bCs/>
          <w:kern w:val="0"/>
          <w:sz w:val="24"/>
          <w:szCs w:val="24"/>
        </w:rPr>
        <w:t>比如</w:t>
      </w:r>
      <w:r w:rsidR="00F40A1C" w:rsidRPr="00F40A1C">
        <w:rPr>
          <w:rFonts w:ascii="宋体" w:eastAsia="宋体" w:hAnsi="宋体" w:cs="宋体"/>
          <w:bCs/>
          <w:kern w:val="0"/>
          <w:sz w:val="24"/>
          <w:szCs w:val="24"/>
        </w:rPr>
        <w:t>用显微镜观察，</w:t>
      </w:r>
    </w:p>
    <w:p w:rsidR="00F40A1C" w:rsidRPr="00F40A1C" w:rsidRDefault="00CC1D48" w:rsidP="007A696E">
      <w:pPr>
        <w:widowControl/>
        <w:spacing w:line="360" w:lineRule="auto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bCs/>
          <w:kern w:val="0"/>
          <w:sz w:val="24"/>
          <w:szCs w:val="24"/>
        </w:rPr>
        <w:t>③</w:t>
      </w:r>
      <w:r w:rsidR="00F40A1C" w:rsidRPr="00F40A1C">
        <w:rPr>
          <w:rFonts w:ascii="宋体" w:eastAsia="宋体" w:hAnsi="宋体" w:cs="宋体"/>
          <w:bCs/>
          <w:kern w:val="0"/>
          <w:sz w:val="24"/>
          <w:szCs w:val="24"/>
        </w:rPr>
        <w:t>对照资料、图鉴。</w:t>
      </w:r>
    </w:p>
    <w:p w:rsidR="00F40A1C" w:rsidRPr="00F40A1C" w:rsidRDefault="00F40A1C" w:rsidP="00F40A1C">
      <w:pPr>
        <w:widowControl/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0A1C">
        <w:rPr>
          <w:rFonts w:ascii="宋体" w:eastAsia="宋体" w:hAnsi="宋体" w:cs="宋体" w:hint="eastAsia"/>
          <w:bCs/>
          <w:kern w:val="0"/>
          <w:sz w:val="24"/>
          <w:szCs w:val="24"/>
        </w:rPr>
        <w:t>2</w:t>
      </w:r>
      <w:r w:rsidRPr="00F40A1C">
        <w:rPr>
          <w:rFonts w:ascii="宋体" w:eastAsia="宋体" w:hAnsi="宋体" w:cs="宋体"/>
          <w:bCs/>
          <w:kern w:val="0"/>
          <w:sz w:val="24"/>
          <w:szCs w:val="24"/>
        </w:rPr>
        <w:t>3</w:t>
      </w:r>
      <w:r w:rsidRPr="00F40A1C">
        <w:rPr>
          <w:rFonts w:ascii="宋体" w:eastAsia="宋体" w:hAnsi="宋体" w:cs="宋体" w:hint="eastAsia"/>
          <w:bCs/>
          <w:kern w:val="0"/>
          <w:sz w:val="24"/>
          <w:szCs w:val="24"/>
        </w:rPr>
        <w:t>、</w:t>
      </w:r>
      <w:r w:rsidRPr="00F40A1C">
        <w:rPr>
          <w:rFonts w:ascii="宋体" w:eastAsia="宋体" w:hAnsi="宋体" w:cs="宋体"/>
          <w:bCs/>
          <w:kern w:val="0"/>
          <w:sz w:val="24"/>
          <w:szCs w:val="24"/>
        </w:rPr>
        <w:t>岩石或矿物的名称，用途？</w:t>
      </w:r>
      <w:r w:rsidRPr="00F40A1C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（了解）</w:t>
      </w:r>
    </w:p>
    <w:p w:rsidR="00F40A1C" w:rsidRPr="00F40A1C" w:rsidRDefault="00F40A1C" w:rsidP="00F40A1C">
      <w:pPr>
        <w:widowControl/>
        <w:spacing w:line="360" w:lineRule="auto"/>
        <w:ind w:firstLineChars="150" w:firstLine="3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0A1C">
        <w:rPr>
          <w:rFonts w:ascii="宋体" w:eastAsia="宋体" w:hAnsi="宋体" w:cs="宋体"/>
          <w:bCs/>
          <w:kern w:val="0"/>
          <w:sz w:val="24"/>
          <w:szCs w:val="24"/>
        </w:rPr>
        <w:t>利用方解石、石英、萤石的光学特性，把它们作为光学仪器。</w:t>
      </w:r>
    </w:p>
    <w:p w:rsidR="00F40A1C" w:rsidRPr="00F40A1C" w:rsidRDefault="00F40A1C" w:rsidP="00F40A1C">
      <w:pPr>
        <w:widowControl/>
        <w:spacing w:line="360" w:lineRule="auto"/>
        <w:ind w:firstLineChars="150" w:firstLine="360"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  <w:r w:rsidRPr="00F40A1C">
        <w:rPr>
          <w:rFonts w:ascii="宋体" w:eastAsia="宋体" w:hAnsi="宋体" w:cs="宋体"/>
          <w:bCs/>
          <w:kern w:val="0"/>
          <w:sz w:val="24"/>
          <w:szCs w:val="24"/>
        </w:rPr>
        <w:t>利用红宝石的特性，产生激光的关键材料</w:t>
      </w:r>
    </w:p>
    <w:p w:rsidR="00F40A1C" w:rsidRPr="00F40A1C" w:rsidRDefault="00F40A1C" w:rsidP="00F40A1C">
      <w:pPr>
        <w:widowControl/>
        <w:spacing w:line="360" w:lineRule="auto"/>
        <w:ind w:firstLineChars="150" w:firstLine="360"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  <w:r w:rsidRPr="00F40A1C">
        <w:rPr>
          <w:rFonts w:ascii="宋体" w:eastAsia="宋体" w:hAnsi="宋体" w:cs="宋体"/>
          <w:bCs/>
          <w:kern w:val="0"/>
          <w:sz w:val="24"/>
          <w:szCs w:val="24"/>
        </w:rPr>
        <w:t>利用铜、铝的良好导电性作电线</w:t>
      </w:r>
    </w:p>
    <w:p w:rsidR="00F40A1C" w:rsidRPr="00F40A1C" w:rsidRDefault="00F40A1C" w:rsidP="00F40A1C">
      <w:pPr>
        <w:widowControl/>
        <w:spacing w:line="360" w:lineRule="auto"/>
        <w:ind w:firstLineChars="150" w:firstLine="360"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  <w:r w:rsidRPr="00F40A1C">
        <w:rPr>
          <w:rFonts w:ascii="宋体" w:eastAsia="宋体" w:hAnsi="宋体" w:cs="宋体"/>
          <w:bCs/>
          <w:kern w:val="0"/>
          <w:sz w:val="24"/>
          <w:szCs w:val="24"/>
        </w:rPr>
        <w:t>利用云母、滑石的绝缘性作绝缘材料</w:t>
      </w:r>
    </w:p>
    <w:p w:rsidR="00F40A1C" w:rsidRPr="00F40A1C" w:rsidRDefault="00F40A1C" w:rsidP="00F40A1C">
      <w:pPr>
        <w:widowControl/>
        <w:spacing w:line="360" w:lineRule="auto"/>
        <w:ind w:firstLineChars="150" w:firstLine="360"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  <w:r w:rsidRPr="00F40A1C">
        <w:rPr>
          <w:rFonts w:ascii="宋体" w:eastAsia="宋体" w:hAnsi="宋体" w:cs="宋体"/>
          <w:bCs/>
          <w:kern w:val="0"/>
          <w:sz w:val="24"/>
          <w:szCs w:val="24"/>
        </w:rPr>
        <w:t>利用石英具有压电性，制作雷达、通讯、微处理机等元件</w:t>
      </w:r>
    </w:p>
    <w:p w:rsidR="00F40A1C" w:rsidRPr="00F40A1C" w:rsidRDefault="00F40A1C" w:rsidP="00F40A1C">
      <w:pPr>
        <w:widowControl/>
        <w:spacing w:line="360" w:lineRule="auto"/>
        <w:ind w:firstLineChars="150" w:firstLine="360"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  <w:r w:rsidRPr="00F40A1C">
        <w:rPr>
          <w:rFonts w:ascii="宋体" w:eastAsia="宋体" w:hAnsi="宋体" w:cs="宋体"/>
          <w:bCs/>
          <w:kern w:val="0"/>
          <w:sz w:val="24"/>
          <w:szCs w:val="24"/>
        </w:rPr>
        <w:t>利用金刚石、刚玉、石英等矿物的高硬度作研磨及切割材料</w:t>
      </w:r>
    </w:p>
    <w:p w:rsidR="00F40A1C" w:rsidRPr="00F40A1C" w:rsidRDefault="00F40A1C" w:rsidP="00F40A1C">
      <w:pPr>
        <w:widowControl/>
        <w:spacing w:line="360" w:lineRule="auto"/>
        <w:ind w:firstLineChars="150" w:firstLine="360"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  <w:r w:rsidRPr="00F40A1C">
        <w:rPr>
          <w:rFonts w:ascii="宋体" w:eastAsia="宋体" w:hAnsi="宋体" w:cs="宋体"/>
          <w:bCs/>
          <w:kern w:val="0"/>
          <w:sz w:val="24"/>
          <w:szCs w:val="24"/>
        </w:rPr>
        <w:t>利用宝石、玉石等夺目的光彩，制成人们珍爱的饰品。</w:t>
      </w:r>
    </w:p>
    <w:p w:rsidR="00F40A1C" w:rsidRPr="00F40A1C" w:rsidRDefault="00F40A1C" w:rsidP="00F40A1C">
      <w:pPr>
        <w:widowControl/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0A1C">
        <w:rPr>
          <w:rFonts w:ascii="宋体" w:eastAsia="宋体" w:hAnsi="宋体" w:cs="宋体" w:hint="eastAsia"/>
          <w:bCs/>
          <w:kern w:val="0"/>
          <w:sz w:val="24"/>
          <w:szCs w:val="24"/>
        </w:rPr>
        <w:t>2</w:t>
      </w:r>
      <w:r w:rsidRPr="00F40A1C">
        <w:rPr>
          <w:rFonts w:ascii="宋体" w:eastAsia="宋体" w:hAnsi="宋体" w:cs="宋体"/>
          <w:bCs/>
          <w:kern w:val="0"/>
          <w:sz w:val="24"/>
          <w:szCs w:val="24"/>
        </w:rPr>
        <w:t>4</w:t>
      </w:r>
      <w:r w:rsidRPr="00F40A1C">
        <w:rPr>
          <w:rFonts w:ascii="宋体" w:eastAsia="宋体" w:hAnsi="宋体" w:cs="宋体" w:hint="eastAsia"/>
          <w:bCs/>
          <w:kern w:val="0"/>
          <w:sz w:val="24"/>
          <w:szCs w:val="24"/>
        </w:rPr>
        <w:t>、</w:t>
      </w:r>
      <w:r w:rsidRPr="00F40A1C">
        <w:rPr>
          <w:rFonts w:ascii="宋体" w:eastAsia="宋体" w:hAnsi="宋体" w:cs="宋体"/>
          <w:bCs/>
          <w:kern w:val="0"/>
          <w:sz w:val="24"/>
          <w:szCs w:val="24"/>
        </w:rPr>
        <w:t>按岩石的分类标准，填写岩石或矿物名称？</w:t>
      </w:r>
      <w:r w:rsidR="006670D1">
        <w:rPr>
          <w:rFonts w:ascii="宋体" w:eastAsia="宋体" w:hAnsi="宋体" w:cs="宋体" w:hint="eastAsia"/>
          <w:bCs/>
          <w:kern w:val="0"/>
          <w:sz w:val="24"/>
          <w:szCs w:val="24"/>
        </w:rPr>
        <w:t>（了解）</w:t>
      </w:r>
    </w:p>
    <w:p w:rsidR="00F40A1C" w:rsidRPr="00F40A1C" w:rsidRDefault="00F40A1C" w:rsidP="00F40A1C">
      <w:pPr>
        <w:widowControl/>
        <w:spacing w:line="360" w:lineRule="auto"/>
        <w:ind w:firstLineChars="200" w:firstLine="482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0A1C">
        <w:rPr>
          <w:rFonts w:ascii="宋体" w:eastAsia="宋体" w:hAnsi="宋体" w:cs="宋体"/>
          <w:b/>
          <w:bCs/>
          <w:kern w:val="0"/>
          <w:sz w:val="24"/>
          <w:szCs w:val="24"/>
        </w:rPr>
        <w:lastRenderedPageBreak/>
        <w:t>冶炼金属</w:t>
      </w:r>
      <w:r w:rsidRPr="00F40A1C">
        <w:rPr>
          <w:rFonts w:ascii="宋体" w:eastAsia="宋体" w:hAnsi="宋体" w:cs="宋体"/>
          <w:bCs/>
          <w:kern w:val="0"/>
          <w:sz w:val="24"/>
          <w:szCs w:val="24"/>
        </w:rPr>
        <w:t>：磁铁矿、赤铁矿、方铅矿、黄铜矿</w:t>
      </w:r>
    </w:p>
    <w:p w:rsidR="00F40A1C" w:rsidRPr="00F40A1C" w:rsidRDefault="00F40A1C" w:rsidP="00F40A1C">
      <w:pPr>
        <w:widowControl/>
        <w:spacing w:line="360" w:lineRule="auto"/>
        <w:ind w:firstLineChars="200" w:firstLine="482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0A1C">
        <w:rPr>
          <w:rFonts w:ascii="宋体" w:eastAsia="宋体" w:hAnsi="宋体" w:cs="宋体"/>
          <w:b/>
          <w:bCs/>
          <w:kern w:val="0"/>
          <w:sz w:val="24"/>
          <w:szCs w:val="24"/>
        </w:rPr>
        <w:t>建筑材料</w:t>
      </w:r>
      <w:r w:rsidRPr="00F40A1C">
        <w:rPr>
          <w:rFonts w:ascii="宋体" w:eastAsia="宋体" w:hAnsi="宋体" w:cs="宋体"/>
          <w:bCs/>
          <w:kern w:val="0"/>
          <w:sz w:val="24"/>
          <w:szCs w:val="24"/>
        </w:rPr>
        <w:t>：石墨、石膏</w:t>
      </w:r>
    </w:p>
    <w:p w:rsidR="00F40A1C" w:rsidRPr="00F40A1C" w:rsidRDefault="00F40A1C" w:rsidP="00F40A1C">
      <w:pPr>
        <w:widowControl/>
        <w:spacing w:line="360" w:lineRule="auto"/>
        <w:ind w:firstLineChars="200" w:firstLine="482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0A1C">
        <w:rPr>
          <w:rFonts w:ascii="宋体" w:eastAsia="宋体" w:hAnsi="宋体" w:cs="宋体"/>
          <w:b/>
          <w:bCs/>
          <w:kern w:val="0"/>
          <w:sz w:val="24"/>
          <w:szCs w:val="24"/>
        </w:rPr>
        <w:t>生活用品</w:t>
      </w:r>
      <w:r w:rsidRPr="00F40A1C">
        <w:rPr>
          <w:rFonts w:ascii="宋体" w:eastAsia="宋体" w:hAnsi="宋体" w:cs="宋体"/>
          <w:bCs/>
          <w:kern w:val="0"/>
          <w:sz w:val="24"/>
          <w:szCs w:val="24"/>
        </w:rPr>
        <w:t>：金刚石、刚玉、石英、玉石</w:t>
      </w:r>
    </w:p>
    <w:p w:rsidR="00F40A1C" w:rsidRPr="00F40A1C" w:rsidRDefault="00F40A1C" w:rsidP="00F40A1C">
      <w:pPr>
        <w:widowControl/>
        <w:spacing w:line="360" w:lineRule="auto"/>
        <w:ind w:firstLineChars="200" w:firstLine="482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F40A1C">
        <w:rPr>
          <w:rFonts w:ascii="宋体" w:eastAsia="宋体" w:hAnsi="宋体" w:cs="宋体"/>
          <w:b/>
          <w:bCs/>
          <w:kern w:val="0"/>
          <w:sz w:val="24"/>
          <w:szCs w:val="24"/>
        </w:rPr>
        <w:t>医</w:t>
      </w:r>
      <w:proofErr w:type="gramEnd"/>
      <w:r w:rsidRPr="00F40A1C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 xml:space="preserve">  </w:t>
      </w:r>
      <w:r w:rsidRPr="00F40A1C">
        <w:rPr>
          <w:rFonts w:ascii="宋体" w:eastAsia="宋体" w:hAnsi="宋体" w:cs="黑体" w:hint="eastAsia"/>
          <w:b/>
          <w:bCs/>
          <w:kern w:val="0"/>
          <w:sz w:val="24"/>
          <w:szCs w:val="24"/>
        </w:rPr>
        <w:t xml:space="preserve"> </w:t>
      </w:r>
      <w:r w:rsidRPr="00F40A1C">
        <w:rPr>
          <w:rFonts w:ascii="宋体" w:eastAsia="宋体" w:hAnsi="宋体" w:cs="宋体"/>
          <w:b/>
          <w:bCs/>
          <w:kern w:val="0"/>
          <w:sz w:val="24"/>
          <w:szCs w:val="24"/>
        </w:rPr>
        <w:t>药：</w:t>
      </w:r>
      <w:r w:rsidRPr="00F40A1C">
        <w:rPr>
          <w:rFonts w:ascii="宋体" w:eastAsia="宋体" w:hAnsi="宋体" w:cs="宋体"/>
          <w:bCs/>
          <w:kern w:val="0"/>
          <w:sz w:val="24"/>
          <w:szCs w:val="24"/>
        </w:rPr>
        <w:t>石盐、石膏、朱砂、硼砂</w:t>
      </w:r>
    </w:p>
    <w:p w:rsidR="00F40A1C" w:rsidRPr="00F40A1C" w:rsidRDefault="00F40A1C" w:rsidP="00F40A1C">
      <w:pPr>
        <w:widowControl/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0A1C">
        <w:rPr>
          <w:rFonts w:ascii="宋体" w:eastAsia="宋体" w:hAnsi="宋体" w:cs="宋体" w:hint="eastAsia"/>
          <w:bCs/>
          <w:kern w:val="0"/>
          <w:sz w:val="24"/>
          <w:szCs w:val="24"/>
        </w:rPr>
        <w:t>25、</w:t>
      </w:r>
      <w:r w:rsidRPr="00F40A1C">
        <w:rPr>
          <w:rFonts w:ascii="宋体" w:eastAsia="宋体" w:hAnsi="宋体" w:cs="宋体"/>
          <w:bCs/>
          <w:kern w:val="0"/>
          <w:sz w:val="24"/>
          <w:szCs w:val="24"/>
        </w:rPr>
        <w:t>地质学家根据岩石的成因，把岩石分为岩浆岩、沉积岩和变质岩三类。</w:t>
      </w:r>
      <w:r w:rsidR="007A696E">
        <w:rPr>
          <w:rFonts w:ascii="宋体" w:eastAsia="宋体" w:hAnsi="宋体" w:cs="宋体" w:hint="eastAsia"/>
          <w:bCs/>
          <w:kern w:val="0"/>
          <w:sz w:val="24"/>
          <w:szCs w:val="24"/>
        </w:rPr>
        <w:t>（参见</w:t>
      </w:r>
      <w:r w:rsidR="007A696E">
        <w:rPr>
          <w:rFonts w:ascii="宋体" w:eastAsia="宋体" w:hAnsi="宋体" w:cs="宋体"/>
          <w:bCs/>
          <w:kern w:val="0"/>
          <w:sz w:val="24"/>
          <w:szCs w:val="24"/>
        </w:rPr>
        <w:t>课本</w:t>
      </w:r>
      <w:r w:rsidR="007A696E">
        <w:rPr>
          <w:rFonts w:ascii="宋体" w:eastAsia="宋体" w:hAnsi="宋体" w:cs="宋体" w:hint="eastAsia"/>
          <w:bCs/>
          <w:kern w:val="0"/>
          <w:sz w:val="24"/>
          <w:szCs w:val="24"/>
        </w:rPr>
        <w:t>81</w:t>
      </w:r>
      <w:r w:rsidR="007A696E">
        <w:rPr>
          <w:rFonts w:ascii="宋体" w:eastAsia="宋体" w:hAnsi="宋体" w:cs="宋体"/>
          <w:bCs/>
          <w:kern w:val="0"/>
          <w:sz w:val="24"/>
          <w:szCs w:val="24"/>
        </w:rPr>
        <w:t>-82</w:t>
      </w:r>
      <w:r w:rsidR="007A696E">
        <w:rPr>
          <w:rFonts w:ascii="宋体" w:eastAsia="宋体" w:hAnsi="宋体" w:cs="宋体" w:hint="eastAsia"/>
          <w:bCs/>
          <w:kern w:val="0"/>
          <w:sz w:val="24"/>
          <w:szCs w:val="24"/>
        </w:rPr>
        <w:t>页）</w:t>
      </w:r>
    </w:p>
    <w:p w:rsidR="00F40A1C" w:rsidRPr="00F40A1C" w:rsidRDefault="00F40A1C" w:rsidP="00F40A1C">
      <w:pPr>
        <w:widowControl/>
        <w:spacing w:line="360" w:lineRule="auto"/>
        <w:ind w:firstLineChars="200" w:firstLine="482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0A1C">
        <w:rPr>
          <w:rFonts w:ascii="宋体" w:eastAsia="宋体" w:hAnsi="宋体" w:cs="宋体"/>
          <w:b/>
          <w:bCs/>
          <w:kern w:val="0"/>
          <w:sz w:val="24"/>
          <w:szCs w:val="24"/>
        </w:rPr>
        <w:t>岩浆岩</w:t>
      </w:r>
      <w:r w:rsidRPr="00F40A1C">
        <w:rPr>
          <w:rFonts w:ascii="宋体" w:eastAsia="宋体" w:hAnsi="宋体" w:cs="宋体"/>
          <w:bCs/>
          <w:kern w:val="0"/>
          <w:sz w:val="24"/>
          <w:szCs w:val="24"/>
        </w:rPr>
        <w:t>：花岗岩</w:t>
      </w:r>
    </w:p>
    <w:p w:rsidR="00F40A1C" w:rsidRPr="00F40A1C" w:rsidRDefault="00F40A1C" w:rsidP="00F40A1C">
      <w:pPr>
        <w:widowControl/>
        <w:spacing w:line="360" w:lineRule="auto"/>
        <w:ind w:firstLineChars="200" w:firstLine="482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F40A1C">
        <w:rPr>
          <w:rFonts w:ascii="宋体" w:eastAsia="宋体" w:hAnsi="宋体" w:cs="宋体"/>
          <w:b/>
          <w:bCs/>
          <w:kern w:val="0"/>
          <w:sz w:val="24"/>
          <w:szCs w:val="24"/>
        </w:rPr>
        <w:t>沉积岩</w:t>
      </w:r>
      <w:r w:rsidRPr="00F40A1C">
        <w:rPr>
          <w:rFonts w:ascii="宋体" w:eastAsia="宋体" w:hAnsi="宋体" w:cs="宋体"/>
          <w:bCs/>
          <w:kern w:val="0"/>
          <w:sz w:val="24"/>
          <w:szCs w:val="24"/>
        </w:rPr>
        <w:t>：砂岩、页岩、砾岩、石灰岩</w:t>
      </w:r>
      <w:r w:rsidRPr="00F40A1C">
        <w:rPr>
          <w:rFonts w:ascii="宋体" w:eastAsia="宋体" w:hAnsi="宋体" w:cs="宋体" w:hint="eastAsia"/>
          <w:b/>
          <w:bCs/>
          <w:color w:val="FF0000"/>
          <w:kern w:val="0"/>
          <w:sz w:val="24"/>
          <w:szCs w:val="24"/>
        </w:rPr>
        <w:t>（沉积岩</w:t>
      </w:r>
      <w:r w:rsidRPr="00F40A1C">
        <w:rPr>
          <w:rFonts w:ascii="宋体" w:eastAsia="宋体" w:hAnsi="宋体" w:cs="宋体"/>
          <w:b/>
          <w:bCs/>
          <w:color w:val="FF0000"/>
          <w:kern w:val="0"/>
          <w:sz w:val="24"/>
          <w:szCs w:val="24"/>
        </w:rPr>
        <w:t>中常</w:t>
      </w:r>
      <w:r w:rsidRPr="00F40A1C">
        <w:rPr>
          <w:rFonts w:ascii="宋体" w:eastAsia="宋体" w:hAnsi="宋体" w:cs="宋体" w:hint="eastAsia"/>
          <w:b/>
          <w:bCs/>
          <w:color w:val="FF0000"/>
          <w:kern w:val="0"/>
          <w:sz w:val="24"/>
          <w:szCs w:val="24"/>
        </w:rPr>
        <w:t>有生物</w:t>
      </w:r>
      <w:r w:rsidRPr="00F40A1C">
        <w:rPr>
          <w:rFonts w:ascii="宋体" w:eastAsia="宋体" w:hAnsi="宋体" w:cs="宋体"/>
          <w:b/>
          <w:bCs/>
          <w:color w:val="FF0000"/>
          <w:kern w:val="0"/>
          <w:sz w:val="24"/>
          <w:szCs w:val="24"/>
        </w:rPr>
        <w:t>化石</w:t>
      </w:r>
      <w:r w:rsidRPr="00F40A1C">
        <w:rPr>
          <w:rFonts w:ascii="宋体" w:eastAsia="宋体" w:hAnsi="宋体" w:cs="宋体" w:hint="eastAsia"/>
          <w:b/>
          <w:bCs/>
          <w:color w:val="FF0000"/>
          <w:kern w:val="0"/>
          <w:sz w:val="24"/>
          <w:szCs w:val="24"/>
        </w:rPr>
        <w:t>）</w:t>
      </w:r>
    </w:p>
    <w:p w:rsidR="00F40A1C" w:rsidRPr="00F40A1C" w:rsidRDefault="00F40A1C" w:rsidP="00F40A1C">
      <w:pPr>
        <w:widowControl/>
        <w:spacing w:line="360" w:lineRule="auto"/>
        <w:ind w:firstLineChars="200" w:firstLine="482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0A1C">
        <w:rPr>
          <w:rFonts w:ascii="宋体" w:eastAsia="宋体" w:hAnsi="宋体" w:cs="宋体"/>
          <w:b/>
          <w:bCs/>
          <w:kern w:val="0"/>
          <w:sz w:val="24"/>
          <w:szCs w:val="24"/>
        </w:rPr>
        <w:t>变质岩</w:t>
      </w:r>
      <w:r w:rsidRPr="00F40A1C">
        <w:rPr>
          <w:rFonts w:ascii="宋体" w:eastAsia="宋体" w:hAnsi="宋体" w:cs="宋体"/>
          <w:bCs/>
          <w:kern w:val="0"/>
          <w:sz w:val="24"/>
          <w:szCs w:val="24"/>
        </w:rPr>
        <w:t>：大理岩、板岩</w:t>
      </w:r>
    </w:p>
    <w:p w:rsidR="001C4CCF" w:rsidRDefault="001C4CCF"/>
    <w:sectPr w:rsidR="001C4CCF">
      <w:footerReference w:type="default" r:id="rId1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40A1C" w:rsidRDefault="00F40A1C" w:rsidP="00F40A1C">
      <w:r>
        <w:separator/>
      </w:r>
    </w:p>
  </w:endnote>
  <w:endnote w:type="continuationSeparator" w:id="0">
    <w:p w:rsidR="00F40A1C" w:rsidRDefault="00F40A1C" w:rsidP="00F40A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F1D59" w:rsidRDefault="008F1D59" w:rsidP="008F1D59">
    <w:pPr>
      <w:pStyle w:val="a4"/>
      <w:jc w:val="right"/>
    </w:pPr>
    <w:r>
      <w:t xml:space="preserve">BY </w:t>
    </w:r>
    <w:proofErr w:type="spellStart"/>
    <w:r>
      <w:t>hua</w:t>
    </w:r>
    <w:proofErr w:type="spellEnd"/>
  </w:p>
  <w:p w:rsidR="008F1D59" w:rsidRDefault="008F1D59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40A1C" w:rsidRDefault="00F40A1C" w:rsidP="00F40A1C">
      <w:r>
        <w:separator/>
      </w:r>
    </w:p>
  </w:footnote>
  <w:footnote w:type="continuationSeparator" w:id="0">
    <w:p w:rsidR="00F40A1C" w:rsidRDefault="00F40A1C" w:rsidP="00F40A1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9A303E1"/>
    <w:multiLevelType w:val="hybridMultilevel"/>
    <w:tmpl w:val="6CB85C1E"/>
    <w:lvl w:ilvl="0" w:tplc="1CCE8D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6F9C"/>
    <w:rsid w:val="000F0A22"/>
    <w:rsid w:val="00122709"/>
    <w:rsid w:val="001C4CCF"/>
    <w:rsid w:val="0020352B"/>
    <w:rsid w:val="004F3794"/>
    <w:rsid w:val="00666F9C"/>
    <w:rsid w:val="006670D1"/>
    <w:rsid w:val="007A696E"/>
    <w:rsid w:val="008026C9"/>
    <w:rsid w:val="00856CAE"/>
    <w:rsid w:val="008F1D59"/>
    <w:rsid w:val="009B6BBF"/>
    <w:rsid w:val="00A70118"/>
    <w:rsid w:val="00B33BF8"/>
    <w:rsid w:val="00B35EDB"/>
    <w:rsid w:val="00C37BDD"/>
    <w:rsid w:val="00CC1D48"/>
    <w:rsid w:val="00CF2341"/>
    <w:rsid w:val="00E11D42"/>
    <w:rsid w:val="00F40A1C"/>
    <w:rsid w:val="00F937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41D04A4C-C1A3-4954-AA5A-3614719EE2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40A1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40A1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40A1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40A1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FBAC6990</Template>
  <TotalTime>15</TotalTime>
  <Pages>8</Pages>
  <Words>530</Words>
  <Characters>3025</Characters>
  <Application>Microsoft Office Word</Application>
  <DocSecurity>0</DocSecurity>
  <Lines>25</Lines>
  <Paragraphs>7</Paragraphs>
  <ScaleCrop>false</ScaleCrop>
  <Company/>
  <LinksUpToDate>false</LinksUpToDate>
  <CharactersWithSpaces>3548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陈丹桦</dc:creator>
  <cp:keywords/>
  <dc:description/>
  <cp:lastModifiedBy>陈丹桦</cp:lastModifiedBy>
  <cp:revision>19</cp:revision>
  <dcterms:created xsi:type="dcterms:W3CDTF">2018-06-19T10:42:00Z</dcterms:created>
  <dcterms:modified xsi:type="dcterms:W3CDTF">2018-07-02T12:02:00Z</dcterms:modified>
</cp:coreProperties>
</file>